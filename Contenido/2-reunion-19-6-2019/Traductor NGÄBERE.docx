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FC8" w:rsidRPr="00327FC8" w:rsidRDefault="00327FC8" w:rsidP="00327FC8">
      <w:pPr>
        <w:jc w:val="center"/>
        <w:rPr>
          <w:rFonts w:ascii="Century Gothic" w:hAnsi="Century Gothic"/>
          <w:b/>
          <w:sz w:val="32"/>
          <w:szCs w:val="32"/>
        </w:rPr>
      </w:pPr>
    </w:p>
    <w:p w:rsidR="007F750A" w:rsidRDefault="007F750A" w:rsidP="00327FC8">
      <w:pPr>
        <w:jc w:val="center"/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>Imagen Inicial</w:t>
      </w:r>
    </w:p>
    <w:p w:rsidR="007F750A" w:rsidRDefault="007F750A" w:rsidP="007F750A">
      <w:pPr>
        <w:rPr>
          <w:rFonts w:ascii="Century Gothic" w:hAnsi="Century Gothic"/>
          <w:b/>
          <w:sz w:val="32"/>
          <w:szCs w:val="3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3310"/>
        <w:gridCol w:w="4010"/>
      </w:tblGrid>
      <w:tr w:rsidR="007F750A" w:rsidTr="007F750A">
        <w:tc>
          <w:tcPr>
            <w:tcW w:w="1696" w:type="dxa"/>
          </w:tcPr>
          <w:p w:rsidR="007F750A" w:rsidRDefault="007F750A" w:rsidP="007F750A">
            <w:pPr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Letras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Idioma</w:t>
            </w: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Dibujo traducción</w:t>
            </w: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A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Andalan</w:t>
            </w: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Gallo</w:t>
            </w: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B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Baran</w:t>
            </w: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Bana</w:t>
            </w:r>
            <w:bookmarkStart w:id="0" w:name="_GoBack"/>
            <w:bookmarkEnd w:id="0"/>
            <w:r>
              <w:rPr>
                <w:rFonts w:ascii="Century Gothic" w:hAnsi="Century Gothic"/>
                <w:b/>
                <w:sz w:val="32"/>
                <w:szCs w:val="32"/>
              </w:rPr>
              <w:t>no</w:t>
            </w: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C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CH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  <w:tr w:rsidR="007F750A" w:rsidTr="007F750A">
        <w:tc>
          <w:tcPr>
            <w:tcW w:w="1696" w:type="dxa"/>
          </w:tcPr>
          <w:p w:rsidR="007F750A" w:rsidRDefault="007F750A" w:rsidP="007F750A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D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E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G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I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J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K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L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M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N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Ñ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O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R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S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T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W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  <w:tr w:rsidR="007F750A" w:rsidTr="007F750A">
        <w:tc>
          <w:tcPr>
            <w:tcW w:w="1696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>
              <w:rPr>
                <w:rFonts w:ascii="Century Gothic" w:hAnsi="Century Gothic"/>
                <w:b/>
                <w:sz w:val="32"/>
                <w:szCs w:val="32"/>
              </w:rPr>
              <w:t>Y</w:t>
            </w:r>
          </w:p>
        </w:tc>
        <w:tc>
          <w:tcPr>
            <w:tcW w:w="33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4010" w:type="dxa"/>
          </w:tcPr>
          <w:p w:rsidR="007F750A" w:rsidRDefault="007F750A" w:rsidP="00327FC8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</w:tr>
    </w:tbl>
    <w:p w:rsidR="007F750A" w:rsidRDefault="007F750A" w:rsidP="00327FC8">
      <w:pPr>
        <w:jc w:val="center"/>
        <w:rPr>
          <w:rFonts w:ascii="Century Gothic" w:hAnsi="Century Gothic"/>
          <w:b/>
          <w:sz w:val="32"/>
          <w:szCs w:val="32"/>
        </w:rPr>
      </w:pPr>
    </w:p>
    <w:p w:rsidR="007F750A" w:rsidRDefault="007F750A">
      <w:pPr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br w:type="page"/>
      </w:r>
    </w:p>
    <w:p w:rsidR="007F750A" w:rsidRDefault="007F750A" w:rsidP="00327FC8">
      <w:pPr>
        <w:jc w:val="center"/>
        <w:rPr>
          <w:rFonts w:ascii="Century Gothic" w:hAnsi="Century Gothic"/>
          <w:b/>
          <w:sz w:val="32"/>
          <w:szCs w:val="32"/>
        </w:rPr>
      </w:pPr>
    </w:p>
    <w:p w:rsidR="007F750A" w:rsidRDefault="007F750A" w:rsidP="00327FC8">
      <w:pPr>
        <w:jc w:val="center"/>
        <w:rPr>
          <w:rFonts w:ascii="Century Gothic" w:hAnsi="Century Gothic"/>
          <w:b/>
          <w:sz w:val="32"/>
          <w:szCs w:val="32"/>
        </w:rPr>
      </w:pPr>
    </w:p>
    <w:p w:rsidR="00327FC8" w:rsidRPr="00327FC8" w:rsidRDefault="00BE1C68" w:rsidP="00327FC8">
      <w:pPr>
        <w:jc w:val="center"/>
        <w:rPr>
          <w:rFonts w:ascii="Century Gothic" w:hAnsi="Century Gothic"/>
          <w:b/>
          <w:sz w:val="32"/>
          <w:szCs w:val="3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52A29" wp14:editId="6FBF2E26">
                <wp:simplePos x="0" y="0"/>
                <wp:positionH relativeFrom="column">
                  <wp:posOffset>2379058</wp:posOffset>
                </wp:positionH>
                <wp:positionV relativeFrom="paragraph">
                  <wp:posOffset>269178</wp:posOffset>
                </wp:positionV>
                <wp:extent cx="840701" cy="679731"/>
                <wp:effectExtent l="57150" t="57150" r="55245" b="12065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701" cy="67973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DE7" w:rsidRPr="00BE1C68" w:rsidRDefault="001B7DE7" w:rsidP="00BE1C68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1C68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52A2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87.35pt;margin-top:21.2pt;width:66.2pt;height:5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" fillcolor="#652523 [1637]" stroked="f">
                <v:fill color2="#ba4442 [3013]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1B7DE7" w:rsidRPr="00BE1C68" w:rsidRDefault="001B7DE7" w:rsidP="00BE1C68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E1C68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7F750A">
        <w:rPr>
          <w:rFonts w:ascii="Century Gothic" w:hAnsi="Century Gothic"/>
          <w:b/>
          <w:sz w:val="32"/>
          <w:szCs w:val="32"/>
        </w:rPr>
        <w:t>Traductor</w:t>
      </w:r>
      <w:r w:rsidR="00327FC8" w:rsidRPr="00327FC8">
        <w:rPr>
          <w:rFonts w:ascii="Century Gothic" w:hAnsi="Century Gothic"/>
          <w:b/>
          <w:sz w:val="32"/>
          <w:szCs w:val="32"/>
        </w:rPr>
        <w:t xml:space="preserve"> NGÄBERE – SULIARE</w:t>
      </w:r>
    </w:p>
    <w:p w:rsidR="00327FC8" w:rsidRPr="00327FC8" w:rsidRDefault="00327FC8" w:rsidP="00327FC8">
      <w:pPr>
        <w:jc w:val="center"/>
        <w:rPr>
          <w:b/>
          <w:sz w:val="40"/>
        </w:rPr>
      </w:pPr>
    </w:p>
    <w:p w:rsidR="007F750A" w:rsidRDefault="007F750A" w:rsidP="00327FC8">
      <w:pPr>
        <w:rPr>
          <w:rFonts w:ascii="Century Gothic" w:hAnsi="Century Gothic"/>
          <w:b/>
          <w:sz w:val="32"/>
          <w:szCs w:val="32"/>
        </w:rPr>
      </w:pPr>
    </w:p>
    <w:p w:rsidR="00327FC8" w:rsidRPr="001B7DE7" w:rsidRDefault="00327FC8" w:rsidP="00327FC8">
      <w:pPr>
        <w:rPr>
          <w:rFonts w:ascii="Century Gothic" w:hAnsi="Century Gothic"/>
          <w:sz w:val="32"/>
          <w:szCs w:val="32"/>
          <w:highlight w:val="yellow"/>
        </w:rPr>
      </w:pPr>
      <w:r w:rsidRPr="001B7DE7">
        <w:rPr>
          <w:rFonts w:ascii="Century Gothic" w:hAnsi="Century Gothic"/>
          <w:b/>
          <w:sz w:val="32"/>
          <w:szCs w:val="32"/>
          <w:highlight w:val="yellow"/>
        </w:rPr>
        <w:t>Ame:</w:t>
      </w:r>
      <w:r w:rsidRPr="001B7DE7">
        <w:rPr>
          <w:rFonts w:ascii="Century Gothic" w:hAnsi="Century Gothic"/>
          <w:sz w:val="32"/>
          <w:szCs w:val="32"/>
          <w:highlight w:val="yellow"/>
        </w:rPr>
        <w:t xml:space="preserve">            Donde </w:t>
      </w:r>
      <w:r w:rsidR="007F750A" w:rsidRPr="001B7DE7">
        <w:rPr>
          <w:rFonts w:ascii="Century Gothic" w:hAnsi="Century Gothic"/>
          <w:sz w:val="32"/>
          <w:szCs w:val="32"/>
          <w:highlight w:val="yellow"/>
        </w:rPr>
        <w:t xml:space="preserve">  </w:t>
      </w:r>
      <w:r w:rsidR="007F750A" w:rsidRPr="001B7DE7">
        <w:rPr>
          <w:rFonts w:ascii="Century Gothic" w:hAnsi="Century Gothic"/>
          <w:sz w:val="32"/>
          <w:szCs w:val="32"/>
          <w:highlight w:val="yellow"/>
        </w:rPr>
        <w:tab/>
      </w:r>
      <w:r w:rsidR="007F750A" w:rsidRPr="001B7DE7">
        <w:rPr>
          <w:rFonts w:ascii="Century Gothic" w:hAnsi="Century Gothic"/>
          <w:sz w:val="32"/>
          <w:szCs w:val="32"/>
          <w:highlight w:val="yellow"/>
        </w:rPr>
        <w:tab/>
      </w:r>
      <w:r w:rsidR="007F750A" w:rsidRPr="001B7DE7">
        <w:rPr>
          <w:rFonts w:ascii="Century Gothic" w:hAnsi="Century Gothic"/>
          <w:b/>
          <w:sz w:val="32"/>
          <w:szCs w:val="32"/>
          <w:highlight w:val="yellow"/>
        </w:rPr>
        <w:t>Frase contexto:</w:t>
      </w:r>
      <w:r w:rsidR="007F750A" w:rsidRPr="001B7DE7">
        <w:rPr>
          <w:rFonts w:ascii="Century Gothic" w:hAnsi="Century Gothic"/>
          <w:sz w:val="32"/>
          <w:szCs w:val="32"/>
          <w:highlight w:val="yellow"/>
        </w:rPr>
        <w:t xml:space="preserve"> </w:t>
      </w:r>
    </w:p>
    <w:p w:rsidR="00327FC8" w:rsidRPr="001B7DE7" w:rsidRDefault="00327FC8" w:rsidP="00327FC8">
      <w:pPr>
        <w:rPr>
          <w:rFonts w:ascii="Century Gothic" w:hAnsi="Century Gothic"/>
          <w:sz w:val="32"/>
          <w:szCs w:val="32"/>
          <w:highlight w:val="yellow"/>
        </w:rPr>
      </w:pPr>
      <w:r w:rsidRPr="001B7DE7">
        <w:rPr>
          <w:rFonts w:ascii="Century Gothic" w:hAnsi="Century Gothic"/>
          <w:b/>
          <w:sz w:val="32"/>
          <w:szCs w:val="32"/>
          <w:highlight w:val="yellow"/>
        </w:rPr>
        <w:t>Arabe:</w:t>
      </w:r>
      <w:r w:rsidRPr="001B7DE7">
        <w:rPr>
          <w:rFonts w:ascii="Century Gothic" w:hAnsi="Century Gothic"/>
          <w:sz w:val="32"/>
          <w:szCs w:val="32"/>
          <w:highlight w:val="yellow"/>
        </w:rPr>
        <w:t xml:space="preserve"> </w:t>
      </w:r>
      <w:r w:rsidRPr="001B7DE7">
        <w:rPr>
          <w:rFonts w:ascii="Century Gothic" w:hAnsi="Century Gothic"/>
          <w:sz w:val="32"/>
          <w:szCs w:val="32"/>
          <w:highlight w:val="yellow"/>
        </w:rPr>
        <w:tab/>
        <w:t xml:space="preserve">     Lo mismo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B7DE7">
        <w:rPr>
          <w:rFonts w:ascii="Century Gothic" w:hAnsi="Century Gothic"/>
          <w:b/>
          <w:sz w:val="32"/>
          <w:szCs w:val="32"/>
          <w:highlight w:val="yellow"/>
        </w:rPr>
        <w:t>Aibe:</w:t>
      </w:r>
      <w:r w:rsidRPr="001B7DE7">
        <w:rPr>
          <w:rFonts w:ascii="Century Gothic" w:hAnsi="Century Gothic"/>
          <w:sz w:val="32"/>
          <w:szCs w:val="32"/>
          <w:highlight w:val="yellow"/>
        </w:rPr>
        <w:tab/>
        <w:t xml:space="preserve">    Solamente</w:t>
      </w:r>
      <w:r w:rsidRPr="00327FC8">
        <w:rPr>
          <w:rFonts w:ascii="Century Gothic" w:hAnsi="Century Gothic"/>
          <w:sz w:val="32"/>
          <w:szCs w:val="32"/>
        </w:rPr>
        <w:t xml:space="preserve">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b/>
          <w:sz w:val="32"/>
          <w:szCs w:val="32"/>
        </w:rPr>
        <w:t>Arato:</w:t>
      </w:r>
      <w:r w:rsidRPr="00327FC8">
        <w:rPr>
          <w:rFonts w:ascii="Century Gothic" w:hAnsi="Century Gothic"/>
          <w:sz w:val="32"/>
          <w:szCs w:val="32"/>
        </w:rPr>
        <w:tab/>
      </w:r>
      <w:r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>También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b/>
          <w:sz w:val="32"/>
          <w:szCs w:val="32"/>
        </w:rPr>
        <w:t>Aisete:</w:t>
      </w:r>
      <w:r w:rsidRPr="00327FC8">
        <w:rPr>
          <w:rFonts w:ascii="Century Gothic" w:hAnsi="Century Gothic"/>
          <w:sz w:val="32"/>
          <w:szCs w:val="32"/>
        </w:rPr>
        <w:tab/>
      </w:r>
      <w:r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Por que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b/>
          <w:sz w:val="32"/>
          <w:szCs w:val="32"/>
        </w:rPr>
        <w:t>Ani:</w:t>
      </w:r>
      <w:r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ab/>
      </w:r>
      <w:r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>Vamos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b/>
          <w:sz w:val="32"/>
          <w:szCs w:val="32"/>
        </w:rPr>
        <w:t>Andalán:</w:t>
      </w:r>
      <w:r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>Gallo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b/>
          <w:sz w:val="32"/>
          <w:szCs w:val="32"/>
        </w:rPr>
        <w:t>Agwa:</w:t>
      </w:r>
      <w:r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</w:r>
      <w:r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>Pero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b/>
          <w:sz w:val="32"/>
          <w:szCs w:val="32"/>
        </w:rPr>
        <w:t>Aro:</w:t>
      </w:r>
      <w:r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ab/>
        <w:t>Arroz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b/>
          <w:sz w:val="32"/>
          <w:szCs w:val="32"/>
        </w:rPr>
        <w:t>Ara:</w:t>
      </w:r>
      <w:r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ab/>
        <w:t xml:space="preserve">Eso es, confirmación,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b/>
          <w:sz w:val="32"/>
          <w:szCs w:val="32"/>
        </w:rPr>
        <w:t>Arie:</w:t>
      </w:r>
      <w:r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ab/>
        <w:t xml:space="preserve">Exclamación de dolor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b/>
          <w:sz w:val="32"/>
          <w:szCs w:val="32"/>
        </w:rPr>
        <w:t>Abogän:</w:t>
      </w:r>
      <w:r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Entonces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b/>
          <w:sz w:val="32"/>
          <w:szCs w:val="32"/>
        </w:rPr>
        <w:t>Asana:</w:t>
      </w:r>
      <w:r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ab/>
        <w:t xml:space="preserve">Hoja comestible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b/>
          <w:sz w:val="32"/>
          <w:szCs w:val="32"/>
        </w:rPr>
        <w:t>Asua:</w:t>
      </w:r>
      <w:r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 xml:space="preserve">Babosa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b/>
          <w:sz w:val="32"/>
          <w:szCs w:val="32"/>
        </w:rPr>
        <w:t>Ainta:</w:t>
      </w:r>
      <w:r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 xml:space="preserve">Gavilán de rio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b/>
          <w:sz w:val="32"/>
          <w:szCs w:val="32"/>
        </w:rPr>
        <w:t>Abiti:</w:t>
      </w:r>
      <w:r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>Después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b/>
          <w:sz w:val="32"/>
          <w:szCs w:val="32"/>
        </w:rPr>
        <w:lastRenderedPageBreak/>
        <w:t>Angwane:</w:t>
      </w:r>
      <w:r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ab/>
        <w:t xml:space="preserve">En </w:t>
      </w:r>
      <w:r w:rsidR="00BE1C68" w:rsidRPr="00327FC8">
        <w:rPr>
          <w:rFonts w:ascii="Century Gothic" w:hAnsi="Century Gothic"/>
          <w:sz w:val="32"/>
          <w:szCs w:val="32"/>
        </w:rPr>
        <w:t>ese momento</w:t>
      </w:r>
      <w:r w:rsidRPr="00327FC8">
        <w:rPr>
          <w:rFonts w:ascii="Century Gothic" w:hAnsi="Century Gothic"/>
          <w:sz w:val="32"/>
          <w:szCs w:val="32"/>
        </w:rPr>
        <w:t xml:space="preserve">, instante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b/>
          <w:sz w:val="32"/>
          <w:szCs w:val="32"/>
        </w:rPr>
        <w:t>Agu:</w:t>
      </w:r>
      <w:r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>Aguja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b/>
          <w:sz w:val="32"/>
          <w:szCs w:val="32"/>
        </w:rPr>
        <w:t>Ana:</w:t>
      </w:r>
      <w:r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>Cresta de gallo</w:t>
      </w:r>
    </w:p>
    <w:p w:rsid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b/>
          <w:sz w:val="32"/>
          <w:szCs w:val="32"/>
        </w:rPr>
        <w:t>Agwe:</w:t>
      </w:r>
      <w:r>
        <w:rPr>
          <w:rFonts w:ascii="Century Gothic" w:hAnsi="Century Gothic"/>
          <w:sz w:val="32"/>
          <w:szCs w:val="32"/>
        </w:rPr>
        <w:t xml:space="preserve">      </w:t>
      </w:r>
      <w:r>
        <w:rPr>
          <w:rFonts w:ascii="Century Gothic" w:hAnsi="Century Gothic"/>
          <w:sz w:val="32"/>
          <w:szCs w:val="32"/>
        </w:rPr>
        <w:tab/>
        <w:t xml:space="preserve">Verbo hacer /solito/a </w:t>
      </w:r>
    </w:p>
    <w:p w:rsidR="00327FC8" w:rsidRDefault="00BE1C68" w:rsidP="00327FC8">
      <w:pPr>
        <w:rPr>
          <w:rFonts w:ascii="Century Gothic" w:hAnsi="Century Gothic"/>
          <w:sz w:val="32"/>
          <w:szCs w:val="3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2D4E18" wp14:editId="3419B7C6">
                <wp:simplePos x="0" y="0"/>
                <wp:positionH relativeFrom="column">
                  <wp:posOffset>2715260</wp:posOffset>
                </wp:positionH>
                <wp:positionV relativeFrom="paragraph">
                  <wp:posOffset>6985</wp:posOffset>
                </wp:positionV>
                <wp:extent cx="702310" cy="1828800"/>
                <wp:effectExtent l="57150" t="57150" r="78740" b="108585"/>
                <wp:wrapSquare wrapText="bothSides"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31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DE7" w:rsidRPr="00BE1C68" w:rsidRDefault="001B7DE7" w:rsidP="00BE1C6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E1C68"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2D4E18" id="Cuadro de texto 2" o:spid="_x0000_s1027" type="#_x0000_t202" style="position:absolute;margin-left:213.8pt;margin-top:.55pt;width:55.3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:rsidR="001B7DE7" w:rsidRPr="00BE1C68" w:rsidRDefault="001B7DE7" w:rsidP="00BE1C68">
                      <w:pPr>
                        <w:jc w:val="center"/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E1C68"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E1C68" w:rsidRDefault="00BE1C68" w:rsidP="00327FC8">
      <w:pPr>
        <w:rPr>
          <w:rFonts w:ascii="Century Gothic" w:hAnsi="Century Gothic"/>
          <w:sz w:val="32"/>
          <w:szCs w:val="32"/>
        </w:rPr>
      </w:pPr>
    </w:p>
    <w:p w:rsidR="001B7DE7" w:rsidRDefault="001B7DE7" w:rsidP="00327FC8">
      <w:pPr>
        <w:rPr>
          <w:rFonts w:ascii="Century Gothic" w:hAnsi="Century Gothic"/>
          <w:b/>
          <w:sz w:val="32"/>
          <w:szCs w:val="32"/>
        </w:rPr>
      </w:pPr>
    </w:p>
    <w:p w:rsidR="00327FC8" w:rsidRPr="001B7DE7" w:rsidRDefault="00327FC8" w:rsidP="00327FC8">
      <w:pPr>
        <w:rPr>
          <w:rFonts w:ascii="Century Gothic" w:hAnsi="Century Gothic"/>
          <w:sz w:val="32"/>
          <w:szCs w:val="32"/>
          <w:highlight w:val="yellow"/>
        </w:rPr>
      </w:pPr>
      <w:r w:rsidRPr="001B7DE7">
        <w:rPr>
          <w:rFonts w:ascii="Century Gothic" w:hAnsi="Century Gothic"/>
          <w:b/>
          <w:sz w:val="32"/>
          <w:szCs w:val="32"/>
          <w:highlight w:val="yellow"/>
        </w:rPr>
        <w:t>Baran</w:t>
      </w:r>
      <w:r w:rsidR="00BE1C68" w:rsidRPr="001B7DE7">
        <w:rPr>
          <w:rFonts w:ascii="Century Gothic" w:hAnsi="Century Gothic"/>
          <w:b/>
          <w:sz w:val="32"/>
          <w:szCs w:val="32"/>
          <w:highlight w:val="yellow"/>
        </w:rPr>
        <w:t>:</w:t>
      </w:r>
      <w:r w:rsidR="00BE1C68" w:rsidRPr="001B7DE7">
        <w:rPr>
          <w:rFonts w:ascii="Century Gothic" w:hAnsi="Century Gothic"/>
          <w:sz w:val="32"/>
          <w:szCs w:val="32"/>
          <w:highlight w:val="yellow"/>
        </w:rPr>
        <w:t xml:space="preserve">      </w:t>
      </w:r>
      <w:r w:rsidRPr="001B7DE7">
        <w:rPr>
          <w:rFonts w:ascii="Century Gothic" w:hAnsi="Century Gothic"/>
          <w:sz w:val="32"/>
          <w:szCs w:val="32"/>
          <w:highlight w:val="yellow"/>
        </w:rPr>
        <w:tab/>
        <w:t>banano</w:t>
      </w:r>
    </w:p>
    <w:p w:rsidR="00327FC8" w:rsidRPr="001B7DE7" w:rsidRDefault="00327FC8" w:rsidP="00327FC8">
      <w:pPr>
        <w:rPr>
          <w:rFonts w:ascii="Century Gothic" w:hAnsi="Century Gothic"/>
          <w:sz w:val="32"/>
          <w:szCs w:val="32"/>
          <w:highlight w:val="yellow"/>
        </w:rPr>
      </w:pPr>
      <w:r w:rsidRPr="001B7DE7">
        <w:rPr>
          <w:rFonts w:ascii="Century Gothic" w:hAnsi="Century Gothic"/>
          <w:b/>
          <w:sz w:val="32"/>
          <w:szCs w:val="32"/>
          <w:highlight w:val="yellow"/>
        </w:rPr>
        <w:t>Bani</w:t>
      </w:r>
      <w:r w:rsidR="00BE1C68" w:rsidRPr="001B7DE7">
        <w:rPr>
          <w:rFonts w:ascii="Century Gothic" w:hAnsi="Century Gothic"/>
          <w:b/>
          <w:sz w:val="32"/>
          <w:szCs w:val="32"/>
          <w:highlight w:val="yellow"/>
        </w:rPr>
        <w:t>:</w:t>
      </w:r>
      <w:r w:rsidR="00BE1C68" w:rsidRPr="001B7DE7">
        <w:rPr>
          <w:rFonts w:ascii="Century Gothic" w:hAnsi="Century Gothic"/>
          <w:sz w:val="32"/>
          <w:szCs w:val="32"/>
          <w:highlight w:val="yellow"/>
        </w:rPr>
        <w:t xml:space="preserve">        </w:t>
      </w:r>
      <w:r w:rsidRPr="001B7DE7">
        <w:rPr>
          <w:rFonts w:ascii="Century Gothic" w:hAnsi="Century Gothic"/>
          <w:sz w:val="32"/>
          <w:szCs w:val="32"/>
          <w:highlight w:val="yellow"/>
        </w:rPr>
        <w:tab/>
        <w:t>Lata</w:t>
      </w:r>
    </w:p>
    <w:p w:rsidR="00327FC8" w:rsidRPr="00327FC8" w:rsidRDefault="00BE1C68" w:rsidP="00327FC8">
      <w:pPr>
        <w:rPr>
          <w:rFonts w:ascii="Century Gothic" w:hAnsi="Century Gothic"/>
          <w:sz w:val="32"/>
          <w:szCs w:val="32"/>
        </w:rPr>
      </w:pPr>
      <w:r w:rsidRPr="001B7DE7">
        <w:rPr>
          <w:rFonts w:ascii="Century Gothic" w:hAnsi="Century Gothic"/>
          <w:b/>
          <w:sz w:val="32"/>
          <w:szCs w:val="32"/>
          <w:highlight w:val="yellow"/>
        </w:rPr>
        <w:t>Bati:</w:t>
      </w:r>
      <w:r w:rsidRPr="001B7DE7">
        <w:rPr>
          <w:rFonts w:ascii="Century Gothic" w:hAnsi="Century Gothic"/>
          <w:sz w:val="32"/>
          <w:szCs w:val="32"/>
          <w:highlight w:val="yellow"/>
        </w:rPr>
        <w:t xml:space="preserve">               </w:t>
      </w:r>
      <w:r w:rsidR="00327FC8" w:rsidRPr="001B7DE7">
        <w:rPr>
          <w:rFonts w:ascii="Century Gothic" w:hAnsi="Century Gothic"/>
          <w:sz w:val="32"/>
          <w:szCs w:val="32"/>
          <w:highlight w:val="yellow"/>
        </w:rPr>
        <w:t>Joven, una vez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Bare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ab/>
        <w:t>hecho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Batibe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ab/>
        <w:t>Una vez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Bali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ab/>
      </w:r>
      <w:r w:rsidRPr="00327FC8">
        <w:rPr>
          <w:rFonts w:ascii="Century Gothic" w:hAnsi="Century Gothic"/>
          <w:sz w:val="32"/>
          <w:szCs w:val="32"/>
        </w:rPr>
        <w:tab/>
        <w:t xml:space="preserve">Bolsillo de pantalón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Bato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</w:t>
      </w:r>
      <w:r w:rsidR="00D110E9">
        <w:rPr>
          <w:rFonts w:ascii="Century Gothic" w:hAnsi="Century Gothic"/>
          <w:sz w:val="32"/>
          <w:szCs w:val="32"/>
        </w:rPr>
        <w:t xml:space="preserve">  </w:t>
      </w:r>
      <w:r w:rsidR="00BE1C68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ab/>
        <w:t>pato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Babi</w:t>
      </w:r>
      <w:r w:rsidRPr="00D110E9">
        <w:rPr>
          <w:rFonts w:ascii="Century Gothic" w:hAnsi="Century Gothic"/>
          <w:b/>
          <w:sz w:val="32"/>
          <w:szCs w:val="32"/>
        </w:rPr>
        <w:tab/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     </w:t>
      </w:r>
      <w:r w:rsidRPr="00327FC8">
        <w:rPr>
          <w:rFonts w:ascii="Century Gothic" w:hAnsi="Century Gothic"/>
          <w:sz w:val="32"/>
          <w:szCs w:val="32"/>
        </w:rPr>
        <w:t>Chompipe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Baba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</w:t>
      </w:r>
      <w:r w:rsidR="00BE1C68">
        <w:rPr>
          <w:rFonts w:ascii="Century Gothic" w:hAnsi="Century Gothic"/>
          <w:sz w:val="32"/>
          <w:szCs w:val="32"/>
        </w:rPr>
        <w:tab/>
        <w:t xml:space="preserve">Saliva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Bäsi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ab/>
        <w:t>Casi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Basiare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ab/>
        <w:t>Pasear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Batea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>Objeto para ventear arroz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Bäse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>Lamer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Bäre</w:t>
      </w:r>
      <w:r w:rsidRPr="00D110E9">
        <w:rPr>
          <w:rFonts w:ascii="Century Gothic" w:hAnsi="Century Gothic"/>
          <w:b/>
          <w:sz w:val="32"/>
          <w:szCs w:val="32"/>
        </w:rPr>
        <w:tab/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      </w:t>
      </w:r>
      <w:r w:rsidRPr="00327FC8">
        <w:rPr>
          <w:rFonts w:ascii="Century Gothic" w:hAnsi="Century Gothic"/>
          <w:sz w:val="32"/>
          <w:szCs w:val="32"/>
        </w:rPr>
        <w:t>Alrededor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lastRenderedPageBreak/>
        <w:t>Bätete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>Lavar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Bäine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>Dieta, por enfermedad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Bänände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>Rico/a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Bämä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>Semana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Bämete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ab/>
        <w:t>palmotear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Bäbe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>Cuantas veces, imágenes, figuras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   </w:t>
      </w:r>
      <w:r w:rsidRPr="00327FC8">
        <w:rPr>
          <w:rFonts w:ascii="Century Gothic" w:hAnsi="Century Gothic"/>
          <w:sz w:val="32"/>
          <w:szCs w:val="32"/>
        </w:rPr>
        <w:tab/>
        <w:t>Negación,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Bägue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ab/>
        <w:t>Llenar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Bäri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  </w:t>
      </w:r>
      <w:r w:rsidRPr="00327FC8">
        <w:rPr>
          <w:rFonts w:ascii="Century Gothic" w:hAnsi="Century Gothic"/>
          <w:sz w:val="32"/>
          <w:szCs w:val="32"/>
        </w:rPr>
        <w:tab/>
        <w:t>Llenaron, más,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Bänä</w:t>
      </w:r>
      <w:r w:rsidR="00BE1C68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ab/>
        <w:t>sabor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Bän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  </w:t>
      </w:r>
      <w:r w:rsidRPr="00327FC8">
        <w:rPr>
          <w:rFonts w:ascii="Century Gothic" w:hAnsi="Century Gothic"/>
          <w:sz w:val="32"/>
          <w:szCs w:val="32"/>
        </w:rPr>
        <w:tab/>
        <w:t>Fibra de cabuya, cana de cabello.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Bäni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ab/>
        <w:t>Lindo, hermosa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Bäin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ab/>
        <w:t>Prohibir algo de comer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Bätä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>pegado, también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Bätrite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>Lavaron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Bäire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  Segundo cosecha de producto                  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Bere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>Fruta de pan</w:t>
      </w:r>
    </w:p>
    <w:p w:rsidR="00327FC8" w:rsidRPr="00327FC8" w:rsidRDefault="00BE1C6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Betig</w:t>
      </w:r>
      <w:r w:rsidR="00327FC8" w:rsidRPr="00D110E9">
        <w:rPr>
          <w:rFonts w:ascii="Century Gothic" w:hAnsi="Century Gothic"/>
          <w:b/>
          <w:sz w:val="32"/>
          <w:szCs w:val="32"/>
        </w:rPr>
        <w:t>o</w:t>
      </w:r>
      <w:r w:rsidRPr="00D110E9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 </w:t>
      </w:r>
      <w:r w:rsidR="00327FC8" w:rsidRPr="00327FC8">
        <w:rPr>
          <w:rFonts w:ascii="Century Gothic" w:hAnsi="Century Gothic"/>
          <w:sz w:val="32"/>
          <w:szCs w:val="32"/>
        </w:rPr>
        <w:t xml:space="preserve"> </w:t>
      </w:r>
      <w:r w:rsidR="00327FC8" w:rsidRPr="00327FC8">
        <w:rPr>
          <w:rFonts w:ascii="Century Gothic" w:hAnsi="Century Gothic"/>
          <w:sz w:val="32"/>
          <w:szCs w:val="32"/>
        </w:rPr>
        <w:tab/>
        <w:t>Nombre en ngäbere</w:t>
      </w:r>
    </w:p>
    <w:p w:rsidR="00327FC8" w:rsidRPr="00327FC8" w:rsidRDefault="00BE1C6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Beteg</w:t>
      </w:r>
      <w:r w:rsidR="00327FC8" w:rsidRPr="00D110E9">
        <w:rPr>
          <w:rFonts w:ascii="Century Gothic" w:hAnsi="Century Gothic"/>
          <w:b/>
          <w:sz w:val="32"/>
          <w:szCs w:val="32"/>
        </w:rPr>
        <w:t>ä</w:t>
      </w:r>
      <w:r w:rsidRPr="00D110E9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 </w:t>
      </w:r>
      <w:r w:rsidR="00327FC8" w:rsidRPr="00327FC8">
        <w:rPr>
          <w:rFonts w:ascii="Century Gothic" w:hAnsi="Century Gothic"/>
          <w:sz w:val="32"/>
          <w:szCs w:val="32"/>
        </w:rPr>
        <w:tab/>
        <w:t>Corra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Betete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 xml:space="preserve">Moverse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Bete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</w:r>
      <w:r w:rsidR="00D110E9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>Explotar, reventar</w:t>
      </w:r>
    </w:p>
    <w:p w:rsidR="00327FC8" w:rsidRPr="00327FC8" w:rsidRDefault="00BE1C6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lastRenderedPageBreak/>
        <w:t>Beg</w:t>
      </w:r>
      <w:r w:rsidR="00327FC8" w:rsidRPr="00D110E9">
        <w:rPr>
          <w:rFonts w:ascii="Century Gothic" w:hAnsi="Century Gothic"/>
          <w:b/>
          <w:sz w:val="32"/>
          <w:szCs w:val="32"/>
        </w:rPr>
        <w:t>ä</w:t>
      </w:r>
      <w:r w:rsidRPr="00D110E9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    </w:t>
      </w:r>
      <w:r w:rsidR="00327FC8" w:rsidRPr="00327FC8">
        <w:rPr>
          <w:rFonts w:ascii="Century Gothic" w:hAnsi="Century Gothic"/>
          <w:sz w:val="32"/>
          <w:szCs w:val="32"/>
        </w:rPr>
        <w:tab/>
        <w:t>Safar, salió, caer,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Bentre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ab/>
        <w:t>Con ellos/as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Beria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Veragua, manchas,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Beriare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averaguado</w:t>
      </w:r>
    </w:p>
    <w:p w:rsidR="00327FC8" w:rsidRPr="00327FC8" w:rsidRDefault="00BE1C6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</w:t>
      </w:r>
      <w:r w:rsidR="00327FC8" w:rsidRPr="00D110E9">
        <w:rPr>
          <w:rFonts w:ascii="Century Gothic" w:hAnsi="Century Gothic"/>
          <w:b/>
          <w:sz w:val="32"/>
          <w:szCs w:val="32"/>
        </w:rPr>
        <w:t>ela</w:t>
      </w:r>
      <w:r w:rsidRPr="00D110E9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     </w:t>
      </w:r>
      <w:r w:rsidR="00327FC8" w:rsidRPr="00327FC8">
        <w:rPr>
          <w:rFonts w:ascii="Century Gothic" w:hAnsi="Century Gothic"/>
          <w:sz w:val="32"/>
          <w:szCs w:val="32"/>
        </w:rPr>
        <w:t xml:space="preserve">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Pollo sin pluma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Bi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     </w:t>
      </w:r>
      <w:r w:rsidRPr="00327FC8">
        <w:rPr>
          <w:rFonts w:ascii="Century Gothic" w:hAnsi="Century Gothic"/>
          <w:sz w:val="32"/>
          <w:szCs w:val="32"/>
        </w:rPr>
        <w:tab/>
        <w:t>Suegra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Biti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   </w:t>
      </w:r>
      <w:r w:rsidRPr="00327FC8">
        <w:rPr>
          <w:rFonts w:ascii="Century Gothic" w:hAnsi="Century Gothic"/>
          <w:sz w:val="32"/>
          <w:szCs w:val="32"/>
        </w:rPr>
        <w:tab/>
        <w:t>Después, encima,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Bisi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    </w:t>
      </w:r>
      <w:r w:rsidRPr="00327FC8">
        <w:rPr>
          <w:rFonts w:ascii="Century Gothic" w:hAnsi="Century Gothic"/>
          <w:sz w:val="32"/>
          <w:szCs w:val="32"/>
        </w:rPr>
        <w:tab/>
        <w:t>Pisilingo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Bian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>Mujeres blanca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Bigue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>Hacerse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Bilon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>Pilón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Bilöngrä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ab/>
        <w:t>Mano de pilón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Bichö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>Mujer blanca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Biyo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</w:t>
      </w:r>
      <w:r w:rsidR="00BE1C68">
        <w:rPr>
          <w:rFonts w:ascii="Century Gothic" w:hAnsi="Century Gothic"/>
          <w:sz w:val="32"/>
          <w:szCs w:val="32"/>
        </w:rPr>
        <w:tab/>
        <w:t xml:space="preserve">      </w:t>
      </w:r>
      <w:r w:rsidRPr="00327FC8">
        <w:rPr>
          <w:rFonts w:ascii="Century Gothic" w:hAnsi="Century Gothic"/>
          <w:sz w:val="32"/>
          <w:szCs w:val="32"/>
        </w:rPr>
        <w:t xml:space="preserve"> Anciana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Bini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    </w:t>
      </w:r>
      <w:r w:rsidRPr="00327FC8">
        <w:rPr>
          <w:rFonts w:ascii="Century Gothic" w:hAnsi="Century Gothic"/>
          <w:sz w:val="32"/>
          <w:szCs w:val="32"/>
        </w:rPr>
        <w:tab/>
        <w:t>Se lo dio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Biani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>Dado</w:t>
      </w:r>
    </w:p>
    <w:p w:rsidR="00327FC8" w:rsidRPr="00327FC8" w:rsidRDefault="00BE1C6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</w:t>
      </w:r>
      <w:r w:rsidR="00327FC8" w:rsidRPr="00D110E9">
        <w:rPr>
          <w:rFonts w:ascii="Century Gothic" w:hAnsi="Century Gothic"/>
          <w:b/>
          <w:sz w:val="32"/>
          <w:szCs w:val="32"/>
        </w:rPr>
        <w:t>iguera</w:t>
      </w:r>
      <w:r w:rsidRPr="00D110E9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 </w:t>
      </w:r>
      <w:r w:rsidR="00327FC8" w:rsidRPr="00327FC8">
        <w:rPr>
          <w:rFonts w:ascii="Century Gothic" w:hAnsi="Century Gothic"/>
          <w:sz w:val="32"/>
          <w:szCs w:val="32"/>
        </w:rPr>
        <w:tab/>
        <w:t>Ya casi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Biguin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 xml:space="preserve">Venas, helecho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Bininda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ab/>
        <w:t>Devolver</w:t>
      </w:r>
    </w:p>
    <w:p w:rsidR="00327FC8" w:rsidRPr="00327FC8" w:rsidRDefault="00BE1C6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Bobu:</w:t>
      </w:r>
      <w:r>
        <w:rPr>
          <w:rFonts w:ascii="Century Gothic" w:hAnsi="Century Gothic"/>
          <w:sz w:val="32"/>
          <w:szCs w:val="32"/>
        </w:rPr>
        <w:tab/>
        <w:t xml:space="preserve">       </w:t>
      </w:r>
      <w:r w:rsidR="00327FC8" w:rsidRPr="00327FC8">
        <w:rPr>
          <w:rFonts w:ascii="Century Gothic" w:hAnsi="Century Gothic"/>
          <w:sz w:val="32"/>
          <w:szCs w:val="32"/>
        </w:rPr>
        <w:t xml:space="preserve"> Repetir </w:t>
      </w:r>
    </w:p>
    <w:p w:rsidR="00327FC8" w:rsidRPr="00327FC8" w:rsidRDefault="00BE1C6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</w:t>
      </w:r>
      <w:r w:rsidR="00327FC8" w:rsidRPr="00D110E9">
        <w:rPr>
          <w:rFonts w:ascii="Century Gothic" w:hAnsi="Century Gothic"/>
          <w:b/>
          <w:sz w:val="32"/>
          <w:szCs w:val="32"/>
        </w:rPr>
        <w:t>oboda</w:t>
      </w:r>
      <w:r>
        <w:rPr>
          <w:rFonts w:ascii="Century Gothic" w:hAnsi="Century Gothic"/>
          <w:sz w:val="32"/>
          <w:szCs w:val="32"/>
        </w:rPr>
        <w:t xml:space="preserve">: </w:t>
      </w:r>
      <w:r w:rsidR="00D110E9">
        <w:rPr>
          <w:rFonts w:ascii="Century Gothic" w:hAnsi="Century Gothic"/>
          <w:sz w:val="32"/>
          <w:szCs w:val="32"/>
        </w:rPr>
        <w:t xml:space="preserve">         </w:t>
      </w:r>
      <w:r w:rsidR="00327FC8" w:rsidRPr="00327FC8">
        <w:rPr>
          <w:rFonts w:ascii="Century Gothic" w:hAnsi="Century Gothic"/>
          <w:sz w:val="32"/>
          <w:szCs w:val="32"/>
        </w:rPr>
        <w:t>Sapo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lastRenderedPageBreak/>
        <w:t>Boda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>Tipo banano cuadrado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Bode</w:t>
      </w:r>
      <w:r w:rsidR="00BE1C68" w:rsidRPr="00D110E9">
        <w:rPr>
          <w:rFonts w:ascii="Century Gothic" w:hAnsi="Century Gothic"/>
          <w:b/>
          <w:sz w:val="32"/>
          <w:szCs w:val="32"/>
        </w:rPr>
        <w:t>:</w:t>
      </w:r>
      <w:r w:rsidR="00BE1C68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>Manosear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Bodo</w:t>
      </w:r>
      <w:r w:rsidR="00BE1C68" w:rsidRPr="00D110E9">
        <w:rPr>
          <w:rFonts w:ascii="Century Gothic" w:hAnsi="Century Gothic"/>
          <w:b/>
          <w:sz w:val="32"/>
          <w:szCs w:val="32"/>
        </w:rPr>
        <w:t xml:space="preserve">: </w:t>
      </w:r>
      <w:r w:rsidR="00BE1C68">
        <w:rPr>
          <w:rFonts w:ascii="Century Gothic" w:hAnsi="Century Gothic"/>
          <w:sz w:val="32"/>
          <w:szCs w:val="32"/>
        </w:rPr>
        <w:tab/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Fruta medicinal, </w:t>
      </w:r>
      <w:r w:rsidR="00BE1C68" w:rsidRPr="00327FC8">
        <w:rPr>
          <w:rFonts w:ascii="Century Gothic" w:hAnsi="Century Gothic"/>
          <w:sz w:val="32"/>
          <w:szCs w:val="32"/>
        </w:rPr>
        <w:t>comestible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Bolore</w:t>
      </w:r>
      <w:r w:rsidR="00D110E9" w:rsidRPr="00D110E9">
        <w:rPr>
          <w:rFonts w:ascii="Century Gothic" w:hAnsi="Century Gothic"/>
          <w:b/>
          <w:sz w:val="32"/>
          <w:szCs w:val="32"/>
        </w:rPr>
        <w:t>:</w:t>
      </w:r>
      <w:r w:rsidR="00D110E9">
        <w:rPr>
          <w:rFonts w:ascii="Century Gothic" w:hAnsi="Century Gothic"/>
          <w:sz w:val="32"/>
          <w:szCs w:val="32"/>
        </w:rPr>
        <w:tab/>
        <w:t xml:space="preserve">        </w:t>
      </w:r>
      <w:r w:rsidRPr="00327FC8">
        <w:rPr>
          <w:rFonts w:ascii="Century Gothic" w:hAnsi="Century Gothic"/>
          <w:sz w:val="32"/>
          <w:szCs w:val="32"/>
        </w:rPr>
        <w:t>Redondo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Boglo</w:t>
      </w:r>
      <w:r w:rsidR="00D110E9" w:rsidRPr="00D110E9">
        <w:rPr>
          <w:rFonts w:ascii="Century Gothic" w:hAnsi="Century Gothic"/>
          <w:b/>
          <w:sz w:val="32"/>
          <w:szCs w:val="32"/>
        </w:rPr>
        <w:t>:</w:t>
      </w:r>
      <w:r w:rsidR="00D110E9">
        <w:rPr>
          <w:rFonts w:ascii="Century Gothic" w:hAnsi="Century Gothic"/>
          <w:sz w:val="32"/>
          <w:szCs w:val="32"/>
        </w:rPr>
        <w:tab/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Unión de </w:t>
      </w:r>
      <w:r w:rsidR="00A27C2A" w:rsidRPr="00327FC8">
        <w:rPr>
          <w:rFonts w:ascii="Century Gothic" w:hAnsi="Century Gothic"/>
          <w:sz w:val="32"/>
          <w:szCs w:val="32"/>
        </w:rPr>
        <w:t>dos frutas</w:t>
      </w:r>
      <w:r w:rsidRPr="00327FC8">
        <w:rPr>
          <w:rFonts w:ascii="Century Gothic" w:hAnsi="Century Gothic"/>
          <w:sz w:val="32"/>
          <w:szCs w:val="32"/>
        </w:rPr>
        <w:t xml:space="preserve">.                             </w:t>
      </w:r>
    </w:p>
    <w:p w:rsidR="00327FC8" w:rsidRPr="00327FC8" w:rsidRDefault="00D110E9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Bolo:</w:t>
      </w:r>
      <w:r>
        <w:rPr>
          <w:rFonts w:ascii="Century Gothic" w:hAnsi="Century Gothic"/>
          <w:sz w:val="32"/>
          <w:szCs w:val="32"/>
        </w:rPr>
        <w:t xml:space="preserve">              </w:t>
      </w:r>
      <w:r w:rsidR="00327FC8" w:rsidRPr="00327FC8">
        <w:rPr>
          <w:rFonts w:ascii="Century Gothic" w:hAnsi="Century Gothic"/>
          <w:sz w:val="32"/>
          <w:szCs w:val="32"/>
        </w:rPr>
        <w:t xml:space="preserve">   Bejuco, banano  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Bobu</w:t>
      </w:r>
      <w:r w:rsidR="00D110E9" w:rsidRPr="00D110E9">
        <w:rPr>
          <w:rFonts w:ascii="Century Gothic" w:hAnsi="Century Gothic"/>
          <w:b/>
          <w:sz w:val="32"/>
          <w:szCs w:val="32"/>
        </w:rPr>
        <w:t>:</w:t>
      </w:r>
      <w:r w:rsidR="00D110E9">
        <w:rPr>
          <w:rFonts w:ascii="Century Gothic" w:hAnsi="Century Gothic"/>
          <w:sz w:val="32"/>
          <w:szCs w:val="32"/>
        </w:rPr>
        <w:tab/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  Dos veces   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Bonen</w:t>
      </w:r>
      <w:r w:rsidR="00D110E9" w:rsidRPr="00D110E9">
        <w:rPr>
          <w:rFonts w:ascii="Century Gothic" w:hAnsi="Century Gothic"/>
          <w:b/>
          <w:sz w:val="32"/>
          <w:szCs w:val="32"/>
        </w:rPr>
        <w:t>:</w:t>
      </w:r>
      <w:r w:rsidR="00D110E9">
        <w:rPr>
          <w:rFonts w:ascii="Century Gothic" w:hAnsi="Century Gothic"/>
          <w:sz w:val="32"/>
          <w:szCs w:val="32"/>
        </w:rPr>
        <w:t xml:space="preserve"> </w:t>
      </w:r>
      <w:r w:rsidR="00D110E9">
        <w:rPr>
          <w:rFonts w:ascii="Century Gothic" w:hAnsi="Century Gothic"/>
          <w:sz w:val="32"/>
          <w:szCs w:val="32"/>
        </w:rPr>
        <w:tab/>
        <w:t xml:space="preserve">          </w:t>
      </w:r>
      <w:r w:rsidRPr="00327FC8">
        <w:rPr>
          <w:rFonts w:ascii="Century Gothic" w:hAnsi="Century Gothic"/>
          <w:sz w:val="32"/>
          <w:szCs w:val="32"/>
        </w:rPr>
        <w:t xml:space="preserve">preciosa          </w:t>
      </w:r>
    </w:p>
    <w:p w:rsidR="00327FC8" w:rsidRPr="00327FC8" w:rsidRDefault="00D110E9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Bosi:</w:t>
      </w:r>
      <w:r>
        <w:rPr>
          <w:rFonts w:ascii="Century Gothic" w:hAnsi="Century Gothic"/>
          <w:sz w:val="32"/>
          <w:szCs w:val="32"/>
        </w:rPr>
        <w:t xml:space="preserve">                  </w:t>
      </w:r>
      <w:r w:rsidR="00327FC8" w:rsidRPr="00327FC8">
        <w:rPr>
          <w:rFonts w:ascii="Century Gothic" w:hAnsi="Century Gothic"/>
          <w:sz w:val="32"/>
          <w:szCs w:val="32"/>
        </w:rPr>
        <w:t>Nuera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Bogän</w:t>
      </w:r>
      <w:r w:rsidR="00D110E9" w:rsidRPr="00D110E9">
        <w:rPr>
          <w:rFonts w:ascii="Century Gothic" w:hAnsi="Century Gothic"/>
          <w:b/>
          <w:sz w:val="32"/>
          <w:szCs w:val="32"/>
        </w:rPr>
        <w:t>:</w:t>
      </w:r>
      <w:r w:rsidR="00D110E9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Cierto</w:t>
      </w:r>
    </w:p>
    <w:p w:rsidR="00327FC8" w:rsidRPr="00327FC8" w:rsidRDefault="00D110E9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</w:t>
      </w:r>
      <w:r w:rsidR="00327FC8" w:rsidRPr="00D110E9">
        <w:rPr>
          <w:rFonts w:ascii="Century Gothic" w:hAnsi="Century Gothic"/>
          <w:b/>
          <w:sz w:val="32"/>
          <w:szCs w:val="32"/>
        </w:rPr>
        <w:t>ongrabe</w:t>
      </w:r>
      <w:r w:rsidRPr="00D110E9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   </w:t>
      </w:r>
      <w:r w:rsidR="00327FC8" w:rsidRPr="00327FC8">
        <w:rPr>
          <w:rFonts w:ascii="Century Gothic" w:hAnsi="Century Gothic"/>
          <w:sz w:val="32"/>
          <w:szCs w:val="32"/>
        </w:rPr>
        <w:tab/>
        <w:t>Lindo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Botare</w:t>
      </w:r>
      <w:r w:rsidR="00D110E9" w:rsidRPr="00D110E9">
        <w:rPr>
          <w:rFonts w:ascii="Century Gothic" w:hAnsi="Century Gothic"/>
          <w:b/>
          <w:sz w:val="32"/>
          <w:szCs w:val="32"/>
        </w:rPr>
        <w:t>:</w:t>
      </w:r>
      <w:r w:rsidR="00D110E9">
        <w:rPr>
          <w:rFonts w:ascii="Century Gothic" w:hAnsi="Century Gothic"/>
          <w:sz w:val="32"/>
          <w:szCs w:val="32"/>
        </w:rPr>
        <w:t xml:space="preserve">           </w:t>
      </w:r>
      <w:r w:rsidRPr="00327FC8">
        <w:rPr>
          <w:rFonts w:ascii="Century Gothic" w:hAnsi="Century Gothic"/>
          <w:sz w:val="32"/>
          <w:szCs w:val="32"/>
        </w:rPr>
        <w:tab/>
        <w:t>Despacio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Bökän</w:t>
      </w:r>
      <w:r w:rsidR="00D110E9" w:rsidRPr="00D110E9">
        <w:rPr>
          <w:rFonts w:ascii="Century Gothic" w:hAnsi="Century Gothic"/>
          <w:b/>
          <w:sz w:val="32"/>
          <w:szCs w:val="32"/>
        </w:rPr>
        <w:t>:</w:t>
      </w:r>
      <w:r w:rsidR="00D110E9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Enserio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Bura</w:t>
      </w:r>
      <w:r w:rsidRPr="00D110E9">
        <w:rPr>
          <w:rFonts w:ascii="Century Gothic" w:hAnsi="Century Gothic"/>
          <w:b/>
          <w:sz w:val="32"/>
          <w:szCs w:val="32"/>
        </w:rPr>
        <w:tab/>
      </w:r>
      <w:r w:rsidR="00D110E9" w:rsidRPr="00D110E9">
        <w:rPr>
          <w:rFonts w:ascii="Century Gothic" w:hAnsi="Century Gothic"/>
          <w:b/>
          <w:sz w:val="32"/>
          <w:szCs w:val="32"/>
        </w:rPr>
        <w:t>:</w:t>
      </w:r>
      <w:r w:rsidR="00D110E9">
        <w:rPr>
          <w:rFonts w:ascii="Century Gothic" w:hAnsi="Century Gothic"/>
          <w:sz w:val="32"/>
          <w:szCs w:val="32"/>
        </w:rPr>
        <w:t xml:space="preserve">               </w:t>
      </w:r>
      <w:r w:rsidRPr="00327FC8">
        <w:rPr>
          <w:rFonts w:ascii="Century Gothic" w:hAnsi="Century Gothic"/>
          <w:sz w:val="32"/>
          <w:szCs w:val="32"/>
        </w:rPr>
        <w:t>Venado</w:t>
      </w:r>
    </w:p>
    <w:p w:rsidR="00D110E9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Bure</w:t>
      </w:r>
      <w:r w:rsidR="00D110E9" w:rsidRPr="00D110E9">
        <w:rPr>
          <w:rFonts w:ascii="Century Gothic" w:hAnsi="Century Gothic"/>
          <w:b/>
          <w:sz w:val="32"/>
          <w:szCs w:val="32"/>
        </w:rPr>
        <w:t>:</w:t>
      </w:r>
      <w:r w:rsidR="00D110E9">
        <w:rPr>
          <w:rFonts w:ascii="Century Gothic" w:hAnsi="Century Gothic"/>
          <w:sz w:val="32"/>
          <w:szCs w:val="32"/>
        </w:rPr>
        <w:tab/>
        <w:t xml:space="preserve">       Productos perennes. </w:t>
      </w:r>
    </w:p>
    <w:p w:rsidR="00327FC8" w:rsidRPr="00327FC8" w:rsidRDefault="00D110E9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Bugue:</w:t>
      </w:r>
      <w:r>
        <w:rPr>
          <w:rFonts w:ascii="Century Gothic" w:hAnsi="Century Gothic"/>
          <w:sz w:val="32"/>
          <w:szCs w:val="32"/>
        </w:rPr>
        <w:tab/>
        <w:t xml:space="preserve">     </w:t>
      </w:r>
      <w:r w:rsidR="00327FC8" w:rsidRPr="00327FC8">
        <w:rPr>
          <w:rFonts w:ascii="Century Gothic" w:hAnsi="Century Gothic"/>
          <w:sz w:val="32"/>
          <w:szCs w:val="32"/>
        </w:rPr>
        <w:t xml:space="preserve">   comer</w:t>
      </w:r>
    </w:p>
    <w:p w:rsidR="00327FC8" w:rsidRPr="00327FC8" w:rsidRDefault="00D110E9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</w:t>
      </w:r>
      <w:r w:rsidR="00327FC8" w:rsidRPr="00D110E9">
        <w:rPr>
          <w:rFonts w:ascii="Century Gothic" w:hAnsi="Century Gothic"/>
          <w:b/>
          <w:sz w:val="32"/>
          <w:szCs w:val="32"/>
        </w:rPr>
        <w:t>ugare</w:t>
      </w:r>
      <w:r w:rsidRPr="00D110E9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 </w:t>
      </w:r>
      <w:r w:rsidR="00327FC8" w:rsidRPr="00327FC8">
        <w:rPr>
          <w:rFonts w:ascii="Century Gothic" w:hAnsi="Century Gothic"/>
          <w:sz w:val="32"/>
          <w:szCs w:val="32"/>
        </w:rPr>
        <w:tab/>
        <w:t>Dale de comer</w:t>
      </w:r>
    </w:p>
    <w:p w:rsidR="00327FC8" w:rsidRPr="00327FC8" w:rsidRDefault="00D110E9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</w:t>
      </w:r>
      <w:r w:rsidR="00327FC8" w:rsidRPr="00D110E9">
        <w:rPr>
          <w:rFonts w:ascii="Century Gothic" w:hAnsi="Century Gothic"/>
          <w:b/>
          <w:sz w:val="32"/>
          <w:szCs w:val="32"/>
        </w:rPr>
        <w:t>ugadre</w:t>
      </w:r>
      <w:r>
        <w:rPr>
          <w:rFonts w:ascii="Century Gothic" w:hAnsi="Century Gothic"/>
          <w:sz w:val="32"/>
          <w:szCs w:val="32"/>
        </w:rPr>
        <w:t xml:space="preserve">: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Dar de comer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Bun</w:t>
      </w:r>
      <w:r w:rsidR="00D110E9" w:rsidRPr="00D110E9">
        <w:rPr>
          <w:rFonts w:ascii="Century Gothic" w:hAnsi="Century Gothic"/>
          <w:b/>
          <w:sz w:val="32"/>
          <w:szCs w:val="32"/>
        </w:rPr>
        <w:t>:</w:t>
      </w:r>
      <w:r w:rsidR="00D110E9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ab/>
        <w:t>Nieta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Bugo</w:t>
      </w:r>
      <w:r w:rsidR="00D110E9" w:rsidRPr="00D110E9">
        <w:rPr>
          <w:rFonts w:ascii="Century Gothic" w:hAnsi="Century Gothic"/>
          <w:b/>
          <w:sz w:val="32"/>
          <w:szCs w:val="32"/>
        </w:rPr>
        <w:t>:</w:t>
      </w:r>
      <w:r w:rsidR="00D110E9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 xml:space="preserve">Fecha, pescado chupa piedra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Butie</w:t>
      </w:r>
      <w:r w:rsidR="00D110E9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ab/>
        <w:t>Piel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lastRenderedPageBreak/>
        <w:t>Buri</w:t>
      </w:r>
      <w:r w:rsidR="00D110E9" w:rsidRPr="00D110E9">
        <w:rPr>
          <w:rFonts w:ascii="Century Gothic" w:hAnsi="Century Gothic"/>
          <w:b/>
          <w:sz w:val="32"/>
          <w:szCs w:val="32"/>
        </w:rPr>
        <w:t>:</w:t>
      </w:r>
      <w:r w:rsidR="00D110E9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Comió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Bugle</w:t>
      </w:r>
      <w:r w:rsidR="00D110E9" w:rsidRPr="00D110E9">
        <w:rPr>
          <w:rFonts w:ascii="Century Gothic" w:hAnsi="Century Gothic"/>
          <w:b/>
          <w:sz w:val="32"/>
          <w:szCs w:val="32"/>
        </w:rPr>
        <w:t>:</w:t>
      </w:r>
      <w:r w:rsidR="00D110E9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>Sabanero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Bule</w:t>
      </w:r>
      <w:r w:rsidR="00D110E9" w:rsidRPr="00D110E9">
        <w:rPr>
          <w:rFonts w:ascii="Century Gothic" w:hAnsi="Century Gothic"/>
          <w:b/>
          <w:sz w:val="32"/>
          <w:szCs w:val="32"/>
        </w:rPr>
        <w:t>:</w:t>
      </w:r>
      <w:r w:rsidR="00D110E9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</w:r>
      <w:r w:rsidR="00D110E9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>Pansa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Bügun</w:t>
      </w:r>
      <w:r w:rsidR="00D110E9" w:rsidRPr="00D110E9">
        <w:rPr>
          <w:rFonts w:ascii="Century Gothic" w:hAnsi="Century Gothic"/>
          <w:b/>
          <w:sz w:val="32"/>
          <w:szCs w:val="32"/>
        </w:rPr>
        <w:t>:</w:t>
      </w:r>
      <w:r w:rsidR="00D110E9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Pequeñito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D110E9">
        <w:rPr>
          <w:rFonts w:ascii="Century Gothic" w:hAnsi="Century Gothic"/>
          <w:b/>
          <w:sz w:val="32"/>
          <w:szCs w:val="32"/>
        </w:rPr>
        <w:t>Buguere</w:t>
      </w:r>
      <w:r w:rsidR="00D110E9" w:rsidRPr="00D110E9">
        <w:rPr>
          <w:rFonts w:ascii="Century Gothic" w:hAnsi="Century Gothic"/>
          <w:b/>
          <w:sz w:val="32"/>
          <w:szCs w:val="32"/>
        </w:rPr>
        <w:t xml:space="preserve">: </w:t>
      </w:r>
      <w:r w:rsidR="00D110E9">
        <w:rPr>
          <w:rFonts w:ascii="Century Gothic" w:hAnsi="Century Gothic"/>
          <w:sz w:val="32"/>
          <w:szCs w:val="32"/>
        </w:rPr>
        <w:tab/>
        <w:t xml:space="preserve"> </w:t>
      </w:r>
      <w:r w:rsidRPr="00327FC8">
        <w:rPr>
          <w:rFonts w:ascii="Century Gothic" w:hAnsi="Century Gothic"/>
          <w:sz w:val="32"/>
          <w:szCs w:val="32"/>
        </w:rPr>
        <w:t>Gris, celeste</w:t>
      </w:r>
    </w:p>
    <w:p w:rsidR="00327FC8" w:rsidRPr="00327FC8" w:rsidRDefault="00A27C2A" w:rsidP="00327FC8">
      <w:pPr>
        <w:rPr>
          <w:rFonts w:ascii="Century Gothic" w:hAnsi="Century Gothic"/>
          <w:sz w:val="32"/>
          <w:szCs w:val="3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6DBFC5" wp14:editId="75629C1D">
                <wp:simplePos x="0" y="0"/>
                <wp:positionH relativeFrom="column">
                  <wp:posOffset>2653030</wp:posOffset>
                </wp:positionH>
                <wp:positionV relativeFrom="paragraph">
                  <wp:posOffset>180340</wp:posOffset>
                </wp:positionV>
                <wp:extent cx="983615" cy="923290"/>
                <wp:effectExtent l="76200" t="57150" r="83185" b="105410"/>
                <wp:wrapSquare wrapText="bothSides"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615" cy="9232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DE7" w:rsidRPr="00A27C2A" w:rsidRDefault="001B7DE7" w:rsidP="00A27C2A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7C2A">
                              <w:rPr>
                                <w:rFonts w:ascii="Century Gothic" w:hAnsi="Century Gothic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DBFC5" id="Cuadro de texto 3" o:spid="_x0000_s1028" type="#_x0000_t202" style="position:absolute;margin-left:208.9pt;margin-top:14.2pt;width:77.45pt;height:7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" fillcolor="#413253 [1639]" stroked="f">
                <v:fill color2="#775c99 [3015]" rotate="t" angle="180" colors="0 #5d417e;52429f #7b58a6;1 #7b57a8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1B7DE7" w:rsidRPr="00A27C2A" w:rsidRDefault="001B7DE7" w:rsidP="00A27C2A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7C2A">
                        <w:rPr>
                          <w:rFonts w:ascii="Century Gothic" w:hAnsi="Century Gothic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7FC8" w:rsidRPr="00327FC8">
        <w:rPr>
          <w:rFonts w:ascii="Century Gothic" w:hAnsi="Century Gothic"/>
          <w:sz w:val="32"/>
          <w:szCs w:val="32"/>
        </w:rPr>
        <w:tab/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ab/>
      </w:r>
    </w:p>
    <w:p w:rsidR="00A27C2A" w:rsidRDefault="00A27C2A" w:rsidP="00327FC8">
      <w:pPr>
        <w:rPr>
          <w:rFonts w:ascii="Century Gothic" w:hAnsi="Century Gothic"/>
          <w:sz w:val="32"/>
          <w:szCs w:val="32"/>
        </w:rPr>
      </w:pPr>
    </w:p>
    <w:p w:rsidR="00A27C2A" w:rsidRDefault="00A27C2A" w:rsidP="00327FC8">
      <w:pPr>
        <w:rPr>
          <w:rFonts w:ascii="Century Gothic" w:hAnsi="Century Gothic"/>
          <w:sz w:val="32"/>
          <w:szCs w:val="32"/>
        </w:rPr>
      </w:pP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Chaliba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ab/>
      </w:r>
      <w:r w:rsidR="00A27C2A" w:rsidRPr="00327FC8">
        <w:rPr>
          <w:rFonts w:ascii="Century Gothic" w:hAnsi="Century Gothic"/>
          <w:sz w:val="32"/>
          <w:szCs w:val="32"/>
        </w:rPr>
        <w:t>Grano de</w:t>
      </w:r>
      <w:r w:rsidRPr="00327FC8">
        <w:rPr>
          <w:rFonts w:ascii="Century Gothic" w:hAnsi="Century Gothic"/>
          <w:sz w:val="32"/>
          <w:szCs w:val="32"/>
        </w:rPr>
        <w:t xml:space="preserve"> colores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Chan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 xml:space="preserve">Pene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Chane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ab/>
        <w:t xml:space="preserve">Orinar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Chala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ab/>
        <w:t xml:space="preserve">Pollo sin plumas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Chami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ab/>
        <w:t xml:space="preserve">Nombre de mujer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Chaga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ab/>
        <w:t xml:space="preserve">Deteriorado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Cheli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 xml:space="preserve">Nombre de mujer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Chen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Negro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Chedo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ab/>
        <w:t xml:space="preserve">Nombre de hombre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Chi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      </w:t>
      </w:r>
      <w:r w:rsidRPr="00327FC8">
        <w:rPr>
          <w:rFonts w:ascii="Century Gothic" w:hAnsi="Century Gothic"/>
          <w:sz w:val="32"/>
          <w:szCs w:val="32"/>
        </w:rPr>
        <w:tab/>
        <w:t>Pequeño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Chitani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ab/>
        <w:t xml:space="preserve">Pequeñito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Chigui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ab/>
        <w:t xml:space="preserve">Perrito, cachorro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lastRenderedPageBreak/>
        <w:t>Chidäin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ab/>
        <w:t xml:space="preserve">Nombre de hombre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Chido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 xml:space="preserve">Nombre de hombre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Chiglan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Esteril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Chibra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ab/>
        <w:t xml:space="preserve">Nombre de hombre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Cholibo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Garza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Chonyo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</w:r>
      <w:r w:rsidR="00A27C2A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 xml:space="preserve">(Pájaro)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Chonda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Palma de montaña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Chogali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ab/>
        <w:t xml:space="preserve">Duende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Chogwali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</w:t>
      </w:r>
      <w:r w:rsidR="00A27C2A">
        <w:rPr>
          <w:rFonts w:ascii="Century Gothic" w:hAnsi="Century Gothic"/>
          <w:sz w:val="32"/>
          <w:szCs w:val="32"/>
        </w:rPr>
        <w:tab/>
      </w:r>
      <w:r w:rsidRPr="00327FC8">
        <w:rPr>
          <w:rFonts w:ascii="Century Gothic" w:hAnsi="Century Gothic"/>
          <w:sz w:val="32"/>
          <w:szCs w:val="32"/>
        </w:rPr>
        <w:t xml:space="preserve"> Fantasma en muri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Chochi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ab/>
        <w:t>Pollito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Chrärä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ab/>
        <w:t xml:space="preserve">Martin pescador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Chomba</w:t>
      </w:r>
      <w:r w:rsidRPr="00A27C2A">
        <w:rPr>
          <w:rFonts w:ascii="Century Gothic" w:hAnsi="Century Gothic"/>
          <w:b/>
          <w:sz w:val="32"/>
          <w:szCs w:val="32"/>
        </w:rPr>
        <w:tab/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 xml:space="preserve">Canfinera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Choi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 xml:space="preserve">Nombre de hombre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Chuchu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ab/>
        <w:t xml:space="preserve">leche en murire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Chuyu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Pecho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Chulube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ab/>
        <w:t xml:space="preserve">Garza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Chui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 xml:space="preserve">Personas Desconocido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Chuire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ab/>
        <w:t xml:space="preserve">Aparentar a persona desconocido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A27C2A">
        <w:rPr>
          <w:rFonts w:ascii="Century Gothic" w:hAnsi="Century Gothic"/>
          <w:b/>
          <w:sz w:val="32"/>
          <w:szCs w:val="32"/>
        </w:rPr>
        <w:t>Chuma</w:t>
      </w:r>
      <w:r w:rsidR="00A27C2A" w:rsidRPr="00A27C2A">
        <w:rPr>
          <w:rFonts w:ascii="Century Gothic" w:hAnsi="Century Gothic"/>
          <w:b/>
          <w:sz w:val="32"/>
          <w:szCs w:val="32"/>
        </w:rPr>
        <w:t>:</w:t>
      </w:r>
      <w:r w:rsidR="00A27C2A"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ab/>
        <w:t xml:space="preserve">Nombre de Hombre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A27C2A">
        <w:rPr>
          <w:rFonts w:ascii="Century Gothic" w:hAnsi="Century Gothic"/>
          <w:b/>
          <w:sz w:val="32"/>
          <w:szCs w:val="32"/>
        </w:rPr>
        <w:t>Chuara</w:t>
      </w:r>
      <w:r w:rsidR="00A27C2A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ab/>
        <w:t xml:space="preserve">Flor de platanillo </w:t>
      </w:r>
    </w:p>
    <w:p w:rsidR="00327FC8" w:rsidRPr="00327FC8" w:rsidRDefault="00A27C2A" w:rsidP="00327FC8">
      <w:pPr>
        <w:rPr>
          <w:rFonts w:ascii="Century Gothic" w:hAnsi="Century Gothic"/>
          <w:sz w:val="32"/>
          <w:szCs w:val="32"/>
        </w:rPr>
      </w:pPr>
      <w:r>
        <w:rPr>
          <w:noProof/>
          <w:lang w:val="es-CR" w:eastAsia="es-CR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6EBB91" wp14:editId="201E8F6E">
                <wp:simplePos x="0" y="0"/>
                <wp:positionH relativeFrom="margin">
                  <wp:posOffset>2202815</wp:posOffset>
                </wp:positionH>
                <wp:positionV relativeFrom="paragraph">
                  <wp:posOffset>385445</wp:posOffset>
                </wp:positionV>
                <wp:extent cx="911860" cy="1828800"/>
                <wp:effectExtent l="57150" t="57150" r="78740" b="108585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86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DE7" w:rsidRPr="008C616B" w:rsidRDefault="001B7DE7" w:rsidP="00A27C2A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616B"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6EBB91" id="Cuadro de texto 4" o:spid="_x0000_s1029" type="#_x0000_t202" style="position:absolute;margin-left:173.45pt;margin-top:30.35pt;width:71.8pt;height:2in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:rsidR="001B7DE7" w:rsidRPr="008C616B" w:rsidRDefault="001B7DE7" w:rsidP="00A27C2A">
                      <w:pPr>
                        <w:jc w:val="center"/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C616B"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27FC8" w:rsidRPr="00A27C2A">
        <w:rPr>
          <w:rFonts w:ascii="Century Gothic" w:hAnsi="Century Gothic"/>
          <w:b/>
          <w:sz w:val="32"/>
          <w:szCs w:val="32"/>
        </w:rPr>
        <w:t>Chuan</w:t>
      </w:r>
      <w:r w:rsidRPr="00A27C2A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</w:t>
      </w:r>
      <w:r w:rsidR="00327FC8" w:rsidRPr="00327FC8">
        <w:rPr>
          <w:rFonts w:ascii="Century Gothic" w:hAnsi="Century Gothic"/>
          <w:sz w:val="32"/>
          <w:szCs w:val="32"/>
        </w:rPr>
        <w:t xml:space="preserve"> </w:t>
      </w:r>
      <w:r w:rsidR="00327FC8" w:rsidRPr="00327FC8">
        <w:rPr>
          <w:rFonts w:ascii="Century Gothic" w:hAnsi="Century Gothic"/>
          <w:sz w:val="32"/>
          <w:szCs w:val="32"/>
        </w:rPr>
        <w:tab/>
        <w:t>Cuñados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ab/>
      </w:r>
    </w:p>
    <w:p w:rsidR="008C616B" w:rsidRDefault="008C616B" w:rsidP="00327FC8">
      <w:pPr>
        <w:rPr>
          <w:rFonts w:ascii="Century Gothic" w:hAnsi="Century Gothic"/>
          <w:sz w:val="32"/>
          <w:szCs w:val="32"/>
        </w:rPr>
      </w:pPr>
    </w:p>
    <w:p w:rsidR="008C616B" w:rsidRDefault="008C616B" w:rsidP="00327FC8">
      <w:pPr>
        <w:rPr>
          <w:rFonts w:ascii="Century Gothic" w:hAnsi="Century Gothic"/>
          <w:sz w:val="32"/>
          <w:szCs w:val="32"/>
        </w:rPr>
      </w:pP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Daba</w:t>
      </w:r>
      <w:r w:rsidR="00411418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>pejibaye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Deba</w:t>
      </w:r>
      <w:r w:rsidR="00411418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Pejibaye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Dain</w:t>
      </w:r>
      <w:r w:rsidR="00411418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ab/>
        <w:t xml:space="preserve">Daño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Dati</w:t>
      </w:r>
      <w:r w:rsidR="00411418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ab/>
        <w:t>Una mata</w:t>
      </w:r>
    </w:p>
    <w:p w:rsidR="00327FC8" w:rsidRPr="00327FC8" w:rsidRDefault="0041141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Dä</w:t>
      </w:r>
      <w:r w:rsidR="00327FC8" w:rsidRPr="007F3538">
        <w:rPr>
          <w:rFonts w:ascii="Century Gothic" w:hAnsi="Century Gothic"/>
          <w:b/>
          <w:sz w:val="32"/>
          <w:szCs w:val="32"/>
        </w:rPr>
        <w:t>ri</w:t>
      </w:r>
      <w:r>
        <w:rPr>
          <w:rFonts w:ascii="Century Gothic" w:hAnsi="Century Gothic"/>
          <w:sz w:val="32"/>
          <w:szCs w:val="32"/>
        </w:rPr>
        <w:t xml:space="preserve">:         </w:t>
      </w:r>
      <w:r w:rsidR="00327FC8" w:rsidRPr="00327FC8">
        <w:rPr>
          <w:rFonts w:ascii="Century Gothic" w:hAnsi="Century Gothic"/>
          <w:sz w:val="32"/>
          <w:szCs w:val="32"/>
        </w:rPr>
        <w:tab/>
        <w:t>Sangre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Dainte</w:t>
      </w:r>
      <w:r w:rsidR="00411418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ab/>
        <w:t xml:space="preserve">Dañado </w:t>
      </w:r>
    </w:p>
    <w:p w:rsidR="00327FC8" w:rsidRPr="00327FC8" w:rsidRDefault="0041141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</w:t>
      </w:r>
      <w:r w:rsidR="00327FC8" w:rsidRPr="007F3538">
        <w:rPr>
          <w:rFonts w:ascii="Century Gothic" w:hAnsi="Century Gothic"/>
          <w:b/>
          <w:sz w:val="32"/>
          <w:szCs w:val="32"/>
        </w:rPr>
        <w:t>ärebe</w:t>
      </w:r>
      <w:r>
        <w:rPr>
          <w:rFonts w:ascii="Century Gothic" w:hAnsi="Century Gothic"/>
          <w:sz w:val="32"/>
          <w:szCs w:val="32"/>
        </w:rPr>
        <w:t xml:space="preserve">:   </w:t>
      </w:r>
      <w:r w:rsidR="00327FC8" w:rsidRPr="00327FC8">
        <w:rPr>
          <w:rFonts w:ascii="Century Gothic" w:hAnsi="Century Gothic"/>
          <w:sz w:val="32"/>
          <w:szCs w:val="32"/>
        </w:rPr>
        <w:tab/>
        <w:t>Suave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Däbe</w:t>
      </w:r>
      <w:r w:rsidR="00411418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 xml:space="preserve">Cantidad arboles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Däbe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>Avispa papelillo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Däbe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 xml:space="preserve">Espuma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Dä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</w:t>
      </w:r>
      <w:r w:rsidR="007F3538">
        <w:rPr>
          <w:rFonts w:ascii="Century Gothic" w:hAnsi="Century Gothic"/>
          <w:sz w:val="32"/>
          <w:szCs w:val="32"/>
        </w:rPr>
        <w:t xml:space="preserve">   </w:t>
      </w:r>
      <w:r w:rsidR="00411418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ab/>
        <w:t xml:space="preserve">Espuma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Dägue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ab/>
        <w:t>Pilar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Dämä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</w:t>
      </w:r>
      <w:r w:rsidR="007F353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</w:r>
      <w:r w:rsidR="00411418" w:rsidRPr="00327FC8">
        <w:rPr>
          <w:rFonts w:ascii="Century Gothic" w:hAnsi="Century Gothic"/>
          <w:sz w:val="32"/>
          <w:szCs w:val="32"/>
        </w:rPr>
        <w:t>Tres matas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Därie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>Sangre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Dären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</w:r>
      <w:r w:rsidR="00411418" w:rsidRPr="00327FC8">
        <w:rPr>
          <w:rFonts w:ascii="Century Gothic" w:hAnsi="Century Gothic"/>
          <w:sz w:val="32"/>
          <w:szCs w:val="32"/>
        </w:rPr>
        <w:t>Cocinado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Dän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ab/>
        <w:t>Ropa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Dätere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ab/>
        <w:t>Coser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lastRenderedPageBreak/>
        <w:t>Därira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ab/>
        <w:t xml:space="preserve">Sangrado </w:t>
      </w:r>
    </w:p>
    <w:p w:rsidR="00327FC8" w:rsidRPr="00327FC8" w:rsidRDefault="0041141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</w:t>
      </w:r>
      <w:r w:rsidR="00327FC8" w:rsidRPr="007F3538">
        <w:rPr>
          <w:rFonts w:ascii="Century Gothic" w:hAnsi="Century Gothic"/>
          <w:b/>
          <w:sz w:val="32"/>
          <w:szCs w:val="32"/>
        </w:rPr>
        <w:t>ärene</w:t>
      </w:r>
      <w:r w:rsidRPr="007F3538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Nacer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Däriene</w:t>
      </w:r>
      <w:r w:rsidR="00411418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ab/>
        <w:t xml:space="preserve">Maíz Tierno </w:t>
      </w:r>
    </w:p>
    <w:p w:rsidR="00327FC8" w:rsidRPr="00327FC8" w:rsidRDefault="0041141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</w:t>
      </w:r>
      <w:r w:rsidR="00327FC8" w:rsidRPr="007F3538">
        <w:rPr>
          <w:rFonts w:ascii="Century Gothic" w:hAnsi="Century Gothic"/>
          <w:b/>
          <w:sz w:val="32"/>
          <w:szCs w:val="32"/>
        </w:rPr>
        <w:t>ägäre</w:t>
      </w:r>
      <w:r w:rsidRPr="007F3538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</w:t>
      </w:r>
      <w:r w:rsidR="00327FC8" w:rsidRPr="00327FC8">
        <w:rPr>
          <w:rFonts w:ascii="Century Gothic" w:hAnsi="Century Gothic"/>
          <w:sz w:val="32"/>
          <w:szCs w:val="32"/>
        </w:rPr>
        <w:tab/>
        <w:t>Para pilar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Däri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ab/>
        <w:t>Sangre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Däguien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Jefe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Dere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>Tarde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Debe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 xml:space="preserve">Bien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Dengä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ab/>
      </w:r>
      <w:r w:rsidR="007F3538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>Quítelo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Dente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ab/>
        <w:t>Sáquelo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Deme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>Con cuidado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Deu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>De noche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Dite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   </w:t>
      </w:r>
      <w:r w:rsidRPr="00327FC8">
        <w:rPr>
          <w:rFonts w:ascii="Century Gothic" w:hAnsi="Century Gothic"/>
          <w:sz w:val="32"/>
          <w:szCs w:val="32"/>
        </w:rPr>
        <w:tab/>
        <w:t>Fuerte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Dime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>Socado, amarga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Dibire</w:t>
      </w:r>
      <w:r w:rsidR="00411418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 xml:space="preserve">Durante la noche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Digue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>Color, cerrar, coser</w:t>
      </w:r>
    </w:p>
    <w:p w:rsidR="00327FC8" w:rsidRPr="00327FC8" w:rsidRDefault="0041141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</w:t>
      </w:r>
      <w:r w:rsidR="00327FC8" w:rsidRPr="007F3538">
        <w:rPr>
          <w:rFonts w:ascii="Century Gothic" w:hAnsi="Century Gothic"/>
          <w:b/>
          <w:sz w:val="32"/>
          <w:szCs w:val="32"/>
        </w:rPr>
        <w:t>ininte</w:t>
      </w:r>
      <w:r w:rsidRPr="007F3538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 </w:t>
      </w:r>
      <w:r>
        <w:rPr>
          <w:rFonts w:ascii="Century Gothic" w:hAnsi="Century Gothic"/>
          <w:sz w:val="32"/>
          <w:szCs w:val="32"/>
        </w:rPr>
        <w:tab/>
        <w:t xml:space="preserve">Sacaron </w:t>
      </w:r>
    </w:p>
    <w:p w:rsidR="00327FC8" w:rsidRPr="00327FC8" w:rsidRDefault="0041141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Diguegä:</w:t>
      </w:r>
      <w:r>
        <w:rPr>
          <w:rFonts w:ascii="Century Gothic" w:hAnsi="Century Gothic"/>
          <w:sz w:val="32"/>
          <w:szCs w:val="32"/>
        </w:rPr>
        <w:t xml:space="preserve">       </w:t>
      </w:r>
      <w:r w:rsidR="00327FC8" w:rsidRPr="00327FC8">
        <w:rPr>
          <w:rFonts w:ascii="Century Gothic" w:hAnsi="Century Gothic"/>
          <w:sz w:val="32"/>
          <w:szCs w:val="32"/>
        </w:rPr>
        <w:t>Caminando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Dini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   </w:t>
      </w:r>
      <w:r w:rsidRPr="00327FC8">
        <w:rPr>
          <w:rFonts w:ascii="Century Gothic" w:hAnsi="Century Gothic"/>
          <w:sz w:val="32"/>
          <w:szCs w:val="32"/>
        </w:rPr>
        <w:tab/>
        <w:t>Agarrar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Dine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Semilla dañado por gorgojo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Diri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   </w:t>
      </w:r>
      <w:r w:rsidRPr="00327FC8">
        <w:rPr>
          <w:rFonts w:ascii="Century Gothic" w:hAnsi="Century Gothic"/>
          <w:sz w:val="32"/>
          <w:szCs w:val="32"/>
        </w:rPr>
        <w:tab/>
        <w:t>Cerrar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lastRenderedPageBreak/>
        <w:t>Direre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</w:r>
      <w:r w:rsidR="00411418" w:rsidRPr="00327FC8">
        <w:rPr>
          <w:rFonts w:ascii="Century Gothic" w:hAnsi="Century Gothic"/>
          <w:sz w:val="32"/>
          <w:szCs w:val="32"/>
        </w:rPr>
        <w:t>Enséñalo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Dirita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 xml:space="preserve">Avisar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Dirigä</w:t>
      </w:r>
      <w:r w:rsidR="00411418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ab/>
        <w:t>Maestro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ab/>
      </w:r>
    </w:p>
    <w:p w:rsidR="00327FC8" w:rsidRPr="00327FC8" w:rsidRDefault="0041141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</w:t>
      </w:r>
      <w:r w:rsidR="00327FC8" w:rsidRPr="007F3538">
        <w:rPr>
          <w:rFonts w:ascii="Century Gothic" w:hAnsi="Century Gothic"/>
          <w:b/>
          <w:sz w:val="32"/>
          <w:szCs w:val="32"/>
        </w:rPr>
        <w:t>iguima</w:t>
      </w:r>
      <w:r w:rsidRPr="007F3538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</w:t>
      </w:r>
      <w:r w:rsidR="00327FC8" w:rsidRPr="00327FC8">
        <w:rPr>
          <w:rFonts w:ascii="Century Gothic" w:hAnsi="Century Gothic"/>
          <w:sz w:val="32"/>
          <w:szCs w:val="32"/>
        </w:rPr>
        <w:tab/>
        <w:t>Banano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Dobu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</w:r>
      <w:r w:rsidR="00411418" w:rsidRPr="00327FC8">
        <w:rPr>
          <w:rFonts w:ascii="Century Gothic" w:hAnsi="Century Gothic"/>
          <w:sz w:val="32"/>
          <w:szCs w:val="32"/>
        </w:rPr>
        <w:t>Dos matas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Dobo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>Tierra</w:t>
      </w:r>
    </w:p>
    <w:p w:rsidR="00327FC8" w:rsidRPr="00327FC8" w:rsidRDefault="0041141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</w:t>
      </w:r>
      <w:r w:rsidR="00327FC8" w:rsidRPr="007F3538">
        <w:rPr>
          <w:rFonts w:ascii="Century Gothic" w:hAnsi="Century Gothic"/>
          <w:b/>
          <w:sz w:val="32"/>
          <w:szCs w:val="32"/>
        </w:rPr>
        <w:t>obore</w:t>
      </w:r>
      <w:r w:rsidRPr="007F3538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</w:t>
      </w:r>
      <w:r w:rsidR="00327FC8" w:rsidRPr="00327FC8">
        <w:rPr>
          <w:rFonts w:ascii="Century Gothic" w:hAnsi="Century Gothic"/>
          <w:sz w:val="32"/>
          <w:szCs w:val="32"/>
        </w:rPr>
        <w:tab/>
        <w:t>Café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Doin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Chupar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Doen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 xml:space="preserve">Pertenencia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Dobogo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Pesado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Dobäin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Ajos </w:t>
      </w:r>
    </w:p>
    <w:p w:rsidR="00327FC8" w:rsidRPr="00327FC8" w:rsidRDefault="0041141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</w:t>
      </w:r>
      <w:r w:rsidR="00327FC8" w:rsidRPr="007F3538">
        <w:rPr>
          <w:rFonts w:ascii="Century Gothic" w:hAnsi="Century Gothic"/>
          <w:b/>
          <w:sz w:val="32"/>
          <w:szCs w:val="32"/>
        </w:rPr>
        <w:t>obänä</w:t>
      </w:r>
      <w:r w:rsidRPr="007F3538">
        <w:rPr>
          <w:rFonts w:ascii="Century Gothic" w:hAnsi="Century Gothic"/>
          <w:b/>
          <w:sz w:val="32"/>
          <w:szCs w:val="32"/>
        </w:rPr>
        <w:t xml:space="preserve">: 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Muela </w:t>
      </w:r>
    </w:p>
    <w:p w:rsidR="00327FC8" w:rsidRPr="00327FC8" w:rsidRDefault="0041141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</w:t>
      </w:r>
      <w:r w:rsidR="00327FC8" w:rsidRPr="007F3538">
        <w:rPr>
          <w:rFonts w:ascii="Century Gothic" w:hAnsi="Century Gothic"/>
          <w:b/>
          <w:sz w:val="32"/>
          <w:szCs w:val="32"/>
        </w:rPr>
        <w:t>ogwäi</w:t>
      </w:r>
      <w:r w:rsidRPr="007F3538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ab/>
        <w:t xml:space="preserve">      </w:t>
      </w:r>
      <w:r w:rsidR="00327FC8" w:rsidRPr="00327FC8">
        <w:rPr>
          <w:rFonts w:ascii="Century Gothic" w:hAnsi="Century Gothic"/>
          <w:sz w:val="32"/>
          <w:szCs w:val="32"/>
        </w:rPr>
        <w:t xml:space="preserve">  persona con discapacidad</w:t>
      </w:r>
    </w:p>
    <w:p w:rsidR="00327FC8" w:rsidRPr="00327FC8" w:rsidRDefault="0041141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Dogwä:</w:t>
      </w:r>
      <w:r w:rsidR="00327FC8" w:rsidRPr="00327FC8">
        <w:rPr>
          <w:rFonts w:ascii="Century Gothic" w:hAnsi="Century Gothic"/>
          <w:sz w:val="32"/>
          <w:szCs w:val="32"/>
        </w:rPr>
        <w:tab/>
      </w:r>
      <w:r>
        <w:rPr>
          <w:rFonts w:ascii="Century Gothic" w:hAnsi="Century Gothic"/>
          <w:sz w:val="32"/>
          <w:szCs w:val="32"/>
        </w:rPr>
        <w:t xml:space="preserve">        </w:t>
      </w:r>
      <w:r w:rsidR="00327FC8" w:rsidRPr="00327FC8">
        <w:rPr>
          <w:rFonts w:ascii="Century Gothic" w:hAnsi="Century Gothic"/>
          <w:sz w:val="32"/>
          <w:szCs w:val="32"/>
        </w:rPr>
        <w:t>Cabeza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Dobro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Charco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Doboi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ab/>
        <w:t xml:space="preserve">Cementerio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Dö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   </w:t>
      </w:r>
      <w:r w:rsidRPr="00327FC8">
        <w:rPr>
          <w:rFonts w:ascii="Century Gothic" w:hAnsi="Century Gothic"/>
          <w:sz w:val="32"/>
          <w:szCs w:val="32"/>
        </w:rPr>
        <w:tab/>
      </w:r>
      <w:r w:rsidR="007F3538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>Chic</w:t>
      </w:r>
      <w:r w:rsidR="00411418">
        <w:rPr>
          <w:rFonts w:ascii="Century Gothic" w:hAnsi="Century Gothic"/>
          <w:sz w:val="32"/>
          <w:szCs w:val="32"/>
        </w:rPr>
        <w:t>h</w:t>
      </w:r>
      <w:r w:rsidRPr="00327FC8">
        <w:rPr>
          <w:rFonts w:ascii="Century Gothic" w:hAnsi="Century Gothic"/>
          <w:sz w:val="32"/>
          <w:szCs w:val="32"/>
        </w:rPr>
        <w:t>a, guaro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Döre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>Borracho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Doro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Cuello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Durinsi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Periquito de amor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lastRenderedPageBreak/>
        <w:t>Dube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>Sucio</w:t>
      </w:r>
    </w:p>
    <w:p w:rsidR="00327FC8" w:rsidRPr="00327FC8" w:rsidRDefault="0041141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</w:t>
      </w:r>
      <w:r w:rsidR="00327FC8" w:rsidRPr="007F3538">
        <w:rPr>
          <w:rFonts w:ascii="Century Gothic" w:hAnsi="Century Gothic"/>
          <w:b/>
          <w:sz w:val="32"/>
          <w:szCs w:val="32"/>
        </w:rPr>
        <w:t>uguna</w:t>
      </w:r>
      <w:r w:rsidRPr="007F3538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</w:t>
      </w:r>
      <w:r w:rsidR="00327FC8" w:rsidRPr="00327FC8">
        <w:rPr>
          <w:rFonts w:ascii="Century Gothic" w:hAnsi="Century Gothic"/>
          <w:sz w:val="32"/>
          <w:szCs w:val="32"/>
        </w:rPr>
        <w:tab/>
      </w:r>
      <w:r w:rsidRPr="00327FC8">
        <w:rPr>
          <w:rFonts w:ascii="Century Gothic" w:hAnsi="Century Gothic"/>
          <w:sz w:val="32"/>
          <w:szCs w:val="32"/>
        </w:rPr>
        <w:t>Pava</w:t>
      </w:r>
      <w:r w:rsidR="00327FC8" w:rsidRPr="00327FC8">
        <w:rPr>
          <w:rFonts w:ascii="Century Gothic" w:hAnsi="Century Gothic"/>
          <w:sz w:val="32"/>
          <w:szCs w:val="32"/>
        </w:rPr>
        <w:t xml:space="preserve"> de gallina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Duga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>Aguacate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Duin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Hoja amarrados </w:t>
      </w:r>
    </w:p>
    <w:p w:rsidR="00327FC8" w:rsidRPr="00327FC8" w:rsidRDefault="0041141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</w:t>
      </w:r>
      <w:r w:rsidR="00327FC8" w:rsidRPr="007F3538">
        <w:rPr>
          <w:rFonts w:ascii="Century Gothic" w:hAnsi="Century Gothic"/>
          <w:b/>
          <w:sz w:val="32"/>
          <w:szCs w:val="32"/>
        </w:rPr>
        <w:t>uente</w:t>
      </w:r>
      <w:r w:rsidRPr="007F3538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Chupar naranja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Dubun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Enojado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Dubru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Escamas, afrecho </w:t>
      </w:r>
    </w:p>
    <w:p w:rsidR="00327FC8" w:rsidRPr="00327FC8" w:rsidRDefault="0041141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</w:t>
      </w:r>
      <w:r w:rsidR="00327FC8" w:rsidRPr="007F3538">
        <w:rPr>
          <w:rFonts w:ascii="Century Gothic" w:hAnsi="Century Gothic"/>
          <w:b/>
          <w:sz w:val="32"/>
          <w:szCs w:val="32"/>
        </w:rPr>
        <w:t>ubrune</w:t>
      </w:r>
      <w:r w:rsidRPr="007F3538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Polvorín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Dubruite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Se molina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Duana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="007F353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Yerno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Duren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ab/>
        <w:t xml:space="preserve">Pelos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F3538">
        <w:rPr>
          <w:rFonts w:ascii="Century Gothic" w:hAnsi="Century Gothic"/>
          <w:b/>
          <w:sz w:val="32"/>
          <w:szCs w:val="32"/>
        </w:rPr>
        <w:t>Dürüte</w:t>
      </w:r>
      <w:r w:rsidR="00411418" w:rsidRPr="007F3538">
        <w:rPr>
          <w:rFonts w:ascii="Century Gothic" w:hAnsi="Century Gothic"/>
          <w:b/>
          <w:sz w:val="32"/>
          <w:szCs w:val="32"/>
        </w:rPr>
        <w:t>:</w:t>
      </w:r>
      <w:r w:rsidR="00411418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Derretir </w:t>
      </w:r>
    </w:p>
    <w:p w:rsidR="00327FC8" w:rsidRPr="00327FC8" w:rsidRDefault="007F3538" w:rsidP="00327FC8">
      <w:pPr>
        <w:rPr>
          <w:rFonts w:ascii="Century Gothic" w:hAnsi="Century Gothic"/>
          <w:sz w:val="32"/>
          <w:szCs w:val="3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84B204" wp14:editId="02AE1F3F">
                <wp:simplePos x="0" y="0"/>
                <wp:positionH relativeFrom="column">
                  <wp:posOffset>2444115</wp:posOffset>
                </wp:positionH>
                <wp:positionV relativeFrom="paragraph">
                  <wp:posOffset>74930</wp:posOffset>
                </wp:positionV>
                <wp:extent cx="1134110" cy="1828800"/>
                <wp:effectExtent l="57150" t="57150" r="85090" b="108585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11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DE7" w:rsidRPr="007F3538" w:rsidRDefault="001B7DE7" w:rsidP="007F353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F3538"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84B204" id="Cuadro de texto 5" o:spid="_x0000_s1030" type="#_x0000_t202" style="position:absolute;margin-left:192.45pt;margin-top:5.9pt;width:89.3pt;height:2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:rsidR="001B7DE7" w:rsidRPr="007F3538" w:rsidRDefault="001B7DE7" w:rsidP="007F3538">
                      <w:pPr>
                        <w:jc w:val="center"/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F3538"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7FC8" w:rsidRPr="00327FC8">
        <w:rPr>
          <w:rFonts w:ascii="Century Gothic" w:hAnsi="Century Gothic"/>
          <w:sz w:val="32"/>
          <w:szCs w:val="32"/>
        </w:rPr>
        <w:tab/>
      </w:r>
    </w:p>
    <w:p w:rsidR="007F3538" w:rsidRDefault="007F3538" w:rsidP="00327FC8">
      <w:pPr>
        <w:rPr>
          <w:rFonts w:ascii="Century Gothic" w:hAnsi="Century Gothic"/>
          <w:sz w:val="32"/>
          <w:szCs w:val="32"/>
        </w:rPr>
      </w:pPr>
    </w:p>
    <w:p w:rsidR="007F3538" w:rsidRDefault="007F3538" w:rsidP="00327FC8">
      <w:pPr>
        <w:rPr>
          <w:rFonts w:ascii="Century Gothic" w:hAnsi="Century Gothic"/>
          <w:sz w:val="32"/>
          <w:szCs w:val="32"/>
        </w:rPr>
      </w:pP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Eteba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>Hermano de mismo sexo</w:t>
      </w:r>
    </w:p>
    <w:p w:rsidR="00327FC8" w:rsidRPr="00327FC8" w:rsidRDefault="00970D61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Ema:</w:t>
      </w:r>
      <w:r>
        <w:rPr>
          <w:rFonts w:ascii="Century Gothic" w:hAnsi="Century Gothic"/>
          <w:sz w:val="32"/>
          <w:szCs w:val="32"/>
        </w:rPr>
        <w:t xml:space="preserve">        </w:t>
      </w:r>
      <w:r w:rsidR="00327FC8" w:rsidRPr="00327FC8">
        <w:rPr>
          <w:rFonts w:ascii="Century Gothic" w:hAnsi="Century Gothic"/>
          <w:sz w:val="32"/>
          <w:szCs w:val="32"/>
        </w:rPr>
        <w:tab/>
        <w:t>Nombre de Mujer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E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</w:t>
      </w:r>
      <w:r w:rsidR="00970D61">
        <w:rPr>
          <w:rFonts w:ascii="Century Gothic" w:hAnsi="Century Gothic"/>
          <w:sz w:val="32"/>
          <w:szCs w:val="32"/>
        </w:rPr>
        <w:tab/>
        <w:t xml:space="preserve">           </w:t>
      </w:r>
      <w:r w:rsidRPr="00327FC8">
        <w:rPr>
          <w:rFonts w:ascii="Century Gothic" w:hAnsi="Century Gothic"/>
          <w:sz w:val="32"/>
          <w:szCs w:val="32"/>
        </w:rPr>
        <w:t xml:space="preserve">     Sonido de exclamación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Ere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</w:t>
      </w:r>
      <w:r w:rsidR="00970D61">
        <w:rPr>
          <w:rFonts w:ascii="Century Gothic" w:hAnsi="Century Gothic"/>
          <w:sz w:val="32"/>
          <w:szCs w:val="32"/>
        </w:rPr>
        <w:tab/>
        <w:t xml:space="preserve">              </w:t>
      </w:r>
      <w:r w:rsidRPr="00327FC8">
        <w:rPr>
          <w:rFonts w:ascii="Century Gothic" w:hAnsi="Century Gothic"/>
          <w:sz w:val="32"/>
          <w:szCs w:val="32"/>
        </w:rPr>
        <w:t xml:space="preserve">   Mucho, bastante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Erere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ab/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 Igualmente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Edi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</w:t>
      </w:r>
      <w:r w:rsidR="00970D61">
        <w:rPr>
          <w:rFonts w:ascii="Century Gothic" w:hAnsi="Century Gothic"/>
          <w:sz w:val="32"/>
          <w:szCs w:val="32"/>
        </w:rPr>
        <w:tab/>
        <w:t xml:space="preserve">  </w:t>
      </w:r>
      <w:r w:rsidRPr="00327FC8">
        <w:rPr>
          <w:rFonts w:ascii="Century Gothic" w:hAnsi="Century Gothic"/>
          <w:sz w:val="32"/>
          <w:szCs w:val="32"/>
        </w:rPr>
        <w:t xml:space="preserve">      Nombre de mujer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lastRenderedPageBreak/>
        <w:t>Emai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</w:t>
      </w:r>
      <w:r w:rsidR="00970D61">
        <w:rPr>
          <w:rFonts w:ascii="Century Gothic" w:hAnsi="Century Gothic"/>
          <w:sz w:val="32"/>
          <w:szCs w:val="32"/>
        </w:rPr>
        <w:tab/>
        <w:t xml:space="preserve">      </w:t>
      </w:r>
      <w:r w:rsidRPr="00327FC8">
        <w:rPr>
          <w:rFonts w:ascii="Century Gothic" w:hAnsi="Century Gothic"/>
          <w:sz w:val="32"/>
          <w:szCs w:val="32"/>
        </w:rPr>
        <w:t xml:space="preserve">  Granos suave                    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Era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ab/>
        <w:t xml:space="preserve">               </w:t>
      </w:r>
      <w:r w:rsidRPr="00327FC8">
        <w:rPr>
          <w:rFonts w:ascii="Century Gothic" w:hAnsi="Century Gothic"/>
          <w:sz w:val="32"/>
          <w:szCs w:val="32"/>
        </w:rPr>
        <w:t xml:space="preserve"> Verdadero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Etebali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</w:t>
      </w:r>
      <w:r w:rsidR="00970D61">
        <w:rPr>
          <w:rFonts w:ascii="Century Gothic" w:hAnsi="Century Gothic"/>
          <w:sz w:val="32"/>
          <w:szCs w:val="32"/>
        </w:rPr>
        <w:tab/>
        <w:t xml:space="preserve">         </w:t>
      </w:r>
      <w:r w:rsidRPr="00327FC8">
        <w:rPr>
          <w:rFonts w:ascii="Century Gothic" w:hAnsi="Century Gothic"/>
          <w:sz w:val="32"/>
          <w:szCs w:val="32"/>
        </w:rPr>
        <w:t xml:space="preserve">Invitados especial                    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Eba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</w:t>
      </w:r>
      <w:r w:rsidR="00970D61">
        <w:rPr>
          <w:rFonts w:ascii="Century Gothic" w:hAnsi="Century Gothic"/>
          <w:sz w:val="32"/>
          <w:szCs w:val="32"/>
        </w:rPr>
        <w:tab/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 Nombre de mujer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Echi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</w:t>
      </w:r>
      <w:r w:rsidR="00970D61">
        <w:rPr>
          <w:rFonts w:ascii="Century Gothic" w:hAnsi="Century Gothic"/>
          <w:sz w:val="32"/>
          <w:szCs w:val="32"/>
        </w:rPr>
        <w:tab/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 Nombre de mujer </w:t>
      </w:r>
    </w:p>
    <w:p w:rsidR="00327FC8" w:rsidRPr="00327FC8" w:rsidRDefault="00970D61" w:rsidP="00327FC8">
      <w:pPr>
        <w:rPr>
          <w:rFonts w:ascii="Century Gothic" w:hAnsi="Century Gothic"/>
          <w:sz w:val="32"/>
          <w:szCs w:val="3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E82F19" wp14:editId="77639BA9">
                <wp:simplePos x="0" y="0"/>
                <wp:positionH relativeFrom="column">
                  <wp:posOffset>2345055</wp:posOffset>
                </wp:positionH>
                <wp:positionV relativeFrom="paragraph">
                  <wp:posOffset>124460</wp:posOffset>
                </wp:positionV>
                <wp:extent cx="1092200" cy="1828800"/>
                <wp:effectExtent l="57150" t="57150" r="50800" b="108585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DE7" w:rsidRPr="00970D61" w:rsidRDefault="001B7DE7" w:rsidP="00970D61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0D61"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E82F19" id="Cuadro de texto 6" o:spid="_x0000_s1031" type="#_x0000_t202" style="position:absolute;margin-left:184.65pt;margin-top:9.8pt;width:86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" fillcolor="#413253 [1639]" stroked="f">
                <v:fill color2="#775c99 [3015]" rotate="t" angle="180" colors="0 #5d417e;52429f #7b58a6;1 #7b57a8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:rsidR="001B7DE7" w:rsidRPr="00970D61" w:rsidRDefault="001B7DE7" w:rsidP="00970D61">
                      <w:pPr>
                        <w:jc w:val="center"/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0D61"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ab/>
      </w:r>
    </w:p>
    <w:p w:rsidR="00970D61" w:rsidRDefault="00970D61" w:rsidP="00327FC8">
      <w:pPr>
        <w:rPr>
          <w:rFonts w:ascii="Century Gothic" w:hAnsi="Century Gothic"/>
          <w:sz w:val="32"/>
          <w:szCs w:val="32"/>
        </w:rPr>
      </w:pP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Gare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 xml:space="preserve">Conocer, saber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Gain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 xml:space="preserve">Descubrir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Ganandre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ab/>
        <w:t>Ganar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Ganinte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ab/>
        <w:t xml:space="preserve">Perder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Gari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 xml:space="preserve">Enterarse </w:t>
      </w:r>
    </w:p>
    <w:p w:rsidR="00327FC8" w:rsidRPr="00327FC8" w:rsidRDefault="00970D61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</w:t>
      </w:r>
      <w:r w:rsidR="00327FC8" w:rsidRPr="00970D61">
        <w:rPr>
          <w:rFonts w:ascii="Century Gothic" w:hAnsi="Century Gothic"/>
          <w:b/>
          <w:sz w:val="32"/>
          <w:szCs w:val="32"/>
        </w:rPr>
        <w:t>ani</w:t>
      </w:r>
      <w:r w:rsidRPr="00970D61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   </w:t>
      </w:r>
      <w:r w:rsidR="00327FC8" w:rsidRPr="00327FC8">
        <w:rPr>
          <w:rFonts w:ascii="Century Gothic" w:hAnsi="Century Gothic"/>
          <w:sz w:val="32"/>
          <w:szCs w:val="32"/>
        </w:rPr>
        <w:t xml:space="preserve">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Conoció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Garbo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Negación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Gebe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Simple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Gebegä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ab/>
        <w:t xml:space="preserve">Soltar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Giriere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Diarrea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Gobran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Presidente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Götä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</w:r>
      <w:r w:rsidR="00970D61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Reunión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Goini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Robaron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lastRenderedPageBreak/>
        <w:t>Gore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Robar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Gotore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Caminar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Goi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Robaran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Gogä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 xml:space="preserve">Ladrón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Gota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Pertenece a la Comida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Gure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 xml:space="preserve">Juntados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970D61">
        <w:rPr>
          <w:rFonts w:ascii="Century Gothic" w:hAnsi="Century Gothic"/>
          <w:b/>
          <w:sz w:val="32"/>
          <w:szCs w:val="32"/>
        </w:rPr>
        <w:t>Gü</w:t>
      </w:r>
      <w:r w:rsidR="00970D61" w:rsidRPr="00970D61">
        <w:rPr>
          <w:rFonts w:ascii="Century Gothic" w:hAnsi="Century Gothic"/>
          <w:b/>
          <w:sz w:val="32"/>
          <w:szCs w:val="32"/>
        </w:rPr>
        <w:t>:</w:t>
      </w:r>
      <w:r w:rsidR="00970D61">
        <w:rPr>
          <w:rFonts w:ascii="Century Gothic" w:hAnsi="Century Gothic"/>
          <w:sz w:val="32"/>
          <w:szCs w:val="32"/>
        </w:rPr>
        <w:t xml:space="preserve">                   búho </w:t>
      </w:r>
      <w:r w:rsidRPr="00327FC8">
        <w:rPr>
          <w:rFonts w:ascii="Century Gothic" w:hAnsi="Century Gothic"/>
          <w:sz w:val="32"/>
          <w:szCs w:val="32"/>
        </w:rPr>
        <w:tab/>
      </w:r>
    </w:p>
    <w:p w:rsidR="00327FC8" w:rsidRPr="00327FC8" w:rsidRDefault="00970D61" w:rsidP="00327FC8">
      <w:pPr>
        <w:rPr>
          <w:rFonts w:ascii="Century Gothic" w:hAnsi="Century Gothic"/>
          <w:sz w:val="32"/>
          <w:szCs w:val="3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96C721" wp14:editId="76620644">
                <wp:simplePos x="0" y="0"/>
                <wp:positionH relativeFrom="column">
                  <wp:posOffset>1980565</wp:posOffset>
                </wp:positionH>
                <wp:positionV relativeFrom="paragraph">
                  <wp:posOffset>67945</wp:posOffset>
                </wp:positionV>
                <wp:extent cx="1057910" cy="1828800"/>
                <wp:effectExtent l="57150" t="57150" r="85090" b="108585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DE7" w:rsidRPr="00970D61" w:rsidRDefault="001B7DE7" w:rsidP="00970D61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0D61"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96C721" id="Cuadro de texto 7" o:spid="_x0000_s1032" type="#_x0000_t202" style="position:absolute;margin-left:155.95pt;margin-top:5.35pt;width:83.3pt;height:2in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:rsidR="001B7DE7" w:rsidRPr="00970D61" w:rsidRDefault="001B7DE7" w:rsidP="00970D61">
                      <w:pPr>
                        <w:jc w:val="center"/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70D61"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J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7FC8" w:rsidRPr="00327FC8">
        <w:rPr>
          <w:rFonts w:ascii="Century Gothic" w:hAnsi="Century Gothic"/>
          <w:sz w:val="32"/>
          <w:szCs w:val="32"/>
        </w:rPr>
        <w:tab/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ab/>
      </w:r>
    </w:p>
    <w:p w:rsidR="00970D61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ab/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Jagwe</w:t>
      </w:r>
      <w:r w:rsidR="007211E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 xml:space="preserve">Venga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Jadai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 xml:space="preserve">Vendrá </w:t>
      </w:r>
    </w:p>
    <w:p w:rsidR="00327FC8" w:rsidRPr="00327FC8" w:rsidRDefault="007211E9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</w:t>
      </w:r>
      <w:r w:rsidR="00327FC8" w:rsidRPr="007211E9">
        <w:rPr>
          <w:rFonts w:ascii="Century Gothic" w:hAnsi="Century Gothic"/>
          <w:b/>
          <w:sz w:val="32"/>
          <w:szCs w:val="32"/>
        </w:rPr>
        <w:t>adengä</w:t>
      </w:r>
      <w:r>
        <w:rPr>
          <w:rFonts w:ascii="Century Gothic" w:hAnsi="Century Gothic"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ab/>
      </w:r>
      <w:r w:rsidR="00327FC8" w:rsidRPr="00327FC8">
        <w:rPr>
          <w:rFonts w:ascii="Century Gothic" w:hAnsi="Century Gothic"/>
          <w:sz w:val="32"/>
          <w:szCs w:val="32"/>
        </w:rPr>
        <w:t xml:space="preserve">Jugar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Jali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  </w:t>
      </w:r>
      <w:r w:rsidRPr="00327FC8">
        <w:rPr>
          <w:rFonts w:ascii="Century Gothic" w:hAnsi="Century Gothic"/>
          <w:sz w:val="32"/>
          <w:szCs w:val="32"/>
        </w:rPr>
        <w:tab/>
        <w:t xml:space="preserve">(Pescado)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Jalira</w:t>
      </w:r>
      <w:r w:rsidR="007211E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Perro flaco </w:t>
      </w:r>
    </w:p>
    <w:p w:rsid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Jan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ab/>
        <w:t xml:space="preserve">Sonido de exclamación </w:t>
      </w:r>
    </w:p>
    <w:p w:rsidR="007211E9" w:rsidRPr="00327FC8" w:rsidRDefault="007211E9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Jän:</w:t>
      </w:r>
      <w:r>
        <w:rPr>
          <w:rFonts w:ascii="Century Gothic" w:hAnsi="Century Gothic"/>
          <w:sz w:val="32"/>
          <w:szCs w:val="32"/>
        </w:rPr>
        <w:t xml:space="preserve">                  si, cama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Ja bti</w:t>
      </w:r>
      <w:r w:rsidR="007211E9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Encima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Jabe</w:t>
      </w:r>
      <w:r w:rsidR="007211E9">
        <w:rPr>
          <w:rFonts w:ascii="Century Gothic" w:hAnsi="Century Gothic"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ab/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Juntos, acompañados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Jagaire</w:t>
      </w:r>
      <w:r w:rsidR="007211E9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Vergüenza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Jade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 xml:space="preserve">Orilla del rio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lastRenderedPageBreak/>
        <w:t>Jamaga</w:t>
      </w:r>
      <w:r w:rsidR="007211E9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Hacama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Jä</w:t>
      </w:r>
      <w:r w:rsidR="007211E9">
        <w:rPr>
          <w:rFonts w:ascii="Century Gothic" w:hAnsi="Century Gothic"/>
          <w:sz w:val="32"/>
          <w:szCs w:val="32"/>
        </w:rPr>
        <w:t xml:space="preserve">:            </w:t>
      </w:r>
      <w:r w:rsidRPr="00327FC8">
        <w:rPr>
          <w:rFonts w:ascii="Century Gothic" w:hAnsi="Century Gothic"/>
          <w:sz w:val="32"/>
          <w:szCs w:val="32"/>
        </w:rPr>
        <w:tab/>
        <w:t xml:space="preserve">Piedra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Jäme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 xml:space="preserve">Manso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Järä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ab/>
        <w:t>Barranco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Jägue</w:t>
      </w:r>
      <w:r w:rsidR="007211E9">
        <w:rPr>
          <w:rFonts w:ascii="Century Gothic" w:hAnsi="Century Gothic"/>
          <w:sz w:val="32"/>
          <w:szCs w:val="32"/>
        </w:rPr>
        <w:t xml:space="preserve">:  </w:t>
      </w:r>
      <w:r w:rsidR="002C5F91">
        <w:rPr>
          <w:rFonts w:ascii="Century Gothic" w:hAnsi="Century Gothic"/>
          <w:sz w:val="32"/>
          <w:szCs w:val="32"/>
        </w:rPr>
        <w:t xml:space="preserve"> </w:t>
      </w:r>
      <w:r w:rsidR="007211E9"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ab/>
        <w:t xml:space="preserve">Jalar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Järän</w:t>
      </w:r>
      <w:r w:rsidR="007211E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Zancudo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Järi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ab/>
        <w:t xml:space="preserve">Jalaron, inhalar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Jäde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Dentro de la piedra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Jädrin</w:t>
      </w:r>
      <w:r w:rsidR="007211E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Ayer</w:t>
      </w:r>
    </w:p>
    <w:p w:rsidR="00327FC8" w:rsidRPr="00327FC8" w:rsidRDefault="007211E9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Jene:</w:t>
      </w:r>
      <w:r>
        <w:rPr>
          <w:rFonts w:ascii="Century Gothic" w:hAnsi="Century Gothic"/>
          <w:sz w:val="32"/>
          <w:szCs w:val="32"/>
        </w:rPr>
        <w:t xml:space="preserve">       </w:t>
      </w:r>
      <w:r>
        <w:rPr>
          <w:rFonts w:ascii="Century Gothic" w:hAnsi="Century Gothic"/>
          <w:sz w:val="32"/>
          <w:szCs w:val="32"/>
        </w:rPr>
        <w:tab/>
      </w:r>
      <w:r w:rsidR="00327FC8" w:rsidRPr="00327FC8">
        <w:rPr>
          <w:rFonts w:ascii="Century Gothic" w:hAnsi="Century Gothic"/>
          <w:sz w:val="32"/>
          <w:szCs w:val="32"/>
        </w:rPr>
        <w:t>Diferente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Jenena</w:t>
      </w:r>
      <w:r w:rsidR="007211E9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ab/>
        <w:t>Particular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Jetebe</w:t>
      </w:r>
      <w:r w:rsidR="007211E9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Mañana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Jedi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Nombre de mujer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Ji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Camino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Jien</w:t>
      </w:r>
      <w:r w:rsidR="007211E9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Freir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Jie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Rayar, hullas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Jibe</w:t>
      </w:r>
      <w:r w:rsidR="007211E9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Cosquilla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Jiengä</w:t>
      </w:r>
      <w:r w:rsidR="007211E9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Fritear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Jide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En el camino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Jidiguin</w:t>
      </w:r>
      <w:r w:rsidR="007211E9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Chicharra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Jole</w:t>
      </w:r>
      <w:r w:rsidR="007211E9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Chicharron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lastRenderedPageBreak/>
        <w:t>Jogue</w:t>
      </w:r>
      <w:r w:rsidR="007211E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 xml:space="preserve">Cacao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Jodron</w:t>
      </w:r>
      <w:r w:rsidR="007211E9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Cosas, objetos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Jobe</w:t>
      </w:r>
      <w:r w:rsidR="007211E9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Lluvioso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Jo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    </w:t>
      </w:r>
      <w:r w:rsidRPr="00327FC8">
        <w:rPr>
          <w:rFonts w:ascii="Century Gothic" w:hAnsi="Century Gothic"/>
          <w:sz w:val="32"/>
          <w:szCs w:val="32"/>
        </w:rPr>
        <w:tab/>
        <w:t xml:space="preserve">Sonido llamativo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Jolai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 xml:space="preserve">Cola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Joron</w:t>
      </w:r>
      <w:r w:rsidR="007211E9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Zancudo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Joseba</w:t>
      </w:r>
      <w:r w:rsidR="007211E9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Nombre de mujer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Juden</w:t>
      </w:r>
      <w:r w:rsidR="007211E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Zopilote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Jurin</w:t>
      </w:r>
      <w:r w:rsidR="007211E9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ab/>
        <w:t xml:space="preserve">Mono </w:t>
      </w:r>
      <w:r w:rsidR="007211E9" w:rsidRPr="00327FC8">
        <w:rPr>
          <w:rFonts w:ascii="Century Gothic" w:hAnsi="Century Gothic"/>
          <w:sz w:val="32"/>
          <w:szCs w:val="32"/>
        </w:rPr>
        <w:t>Congo</w:t>
      </w:r>
      <w:r w:rsidRPr="00327FC8">
        <w:rPr>
          <w:rFonts w:ascii="Century Gothic" w:hAnsi="Century Gothic"/>
          <w:sz w:val="32"/>
          <w:szCs w:val="32"/>
        </w:rPr>
        <w:t xml:space="preserve">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Jurite</w:t>
      </w:r>
      <w:r w:rsidR="007211E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Pedir, intercambio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Juröre</w:t>
      </w:r>
      <w:r w:rsidR="007211E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Picazón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Juben</w:t>
      </w:r>
      <w:r w:rsidR="007211E9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Bañar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Jura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 xml:space="preserve">Rápido </w:t>
      </w:r>
    </w:p>
    <w:p w:rsidR="00327FC8" w:rsidRPr="00327FC8" w:rsidRDefault="007211E9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</w:t>
      </w:r>
      <w:r w:rsidR="00327FC8" w:rsidRPr="007211E9">
        <w:rPr>
          <w:rFonts w:ascii="Century Gothic" w:hAnsi="Century Gothic"/>
          <w:b/>
          <w:sz w:val="32"/>
          <w:szCs w:val="32"/>
        </w:rPr>
        <w:t>ügue</w:t>
      </w:r>
      <w:r w:rsidRPr="007211E9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</w:t>
      </w:r>
      <w:r>
        <w:rPr>
          <w:rFonts w:ascii="Century Gothic" w:hAnsi="Century Gothic"/>
          <w:sz w:val="32"/>
          <w:szCs w:val="32"/>
        </w:rPr>
        <w:tab/>
        <w:t xml:space="preserve">       </w:t>
      </w:r>
      <w:r w:rsidR="00327FC8" w:rsidRPr="00327FC8">
        <w:rPr>
          <w:rFonts w:ascii="Century Gothic" w:hAnsi="Century Gothic"/>
          <w:sz w:val="32"/>
          <w:szCs w:val="32"/>
        </w:rPr>
        <w:t xml:space="preserve"> Pitar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Jügue</w:t>
      </w:r>
      <w:r w:rsidR="007211E9">
        <w:rPr>
          <w:rFonts w:ascii="Century Gothic" w:hAnsi="Century Gothic"/>
          <w:sz w:val="32"/>
          <w:szCs w:val="32"/>
        </w:rPr>
        <w:t xml:space="preserve">:      </w:t>
      </w:r>
      <w:r w:rsidR="007211E9">
        <w:rPr>
          <w:rFonts w:ascii="Century Gothic" w:hAnsi="Century Gothic"/>
          <w:sz w:val="32"/>
          <w:szCs w:val="32"/>
        </w:rPr>
        <w:tab/>
        <w:t xml:space="preserve">Silvar, sonar </w:t>
      </w:r>
      <w:r w:rsidRPr="00327FC8">
        <w:rPr>
          <w:rFonts w:ascii="Century Gothic" w:hAnsi="Century Gothic"/>
          <w:sz w:val="32"/>
          <w:szCs w:val="32"/>
        </w:rPr>
        <w:t xml:space="preserve">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Jugue</w:t>
      </w:r>
      <w:r w:rsidR="007211E9">
        <w:rPr>
          <w:rFonts w:ascii="Century Gothic" w:hAnsi="Century Gothic"/>
          <w:sz w:val="32"/>
          <w:szCs w:val="32"/>
        </w:rPr>
        <w:t xml:space="preserve">: </w:t>
      </w:r>
      <w:r w:rsidRPr="00327FC8">
        <w:rPr>
          <w:rFonts w:ascii="Century Gothic" w:hAnsi="Century Gothic"/>
          <w:sz w:val="32"/>
          <w:szCs w:val="32"/>
        </w:rPr>
        <w:tab/>
        <w:t xml:space="preserve"> </w:t>
      </w:r>
      <w:r w:rsidR="007211E9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Puerta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Jugwe</w:t>
      </w:r>
      <w:r w:rsidR="007211E9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ab/>
        <w:t xml:space="preserve">Puerta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Junu</w:t>
      </w:r>
      <w:r w:rsidR="007211E9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Trasero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Juride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Pedir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Jürü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ab/>
        <w:t>Pintaron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Jue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Casa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lastRenderedPageBreak/>
        <w:t>Juni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Enviar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Jürüte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ab/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Bañé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Jübengä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="007211E9">
        <w:rPr>
          <w:rFonts w:ascii="Century Gothic" w:hAnsi="Century Gothic"/>
          <w:sz w:val="32"/>
          <w:szCs w:val="32"/>
        </w:rPr>
        <w:tab/>
        <w:t xml:space="preserve"> </w:t>
      </w:r>
      <w:r w:rsidRPr="00327FC8">
        <w:rPr>
          <w:rFonts w:ascii="Century Gothic" w:hAnsi="Century Gothic"/>
          <w:sz w:val="32"/>
          <w:szCs w:val="32"/>
        </w:rPr>
        <w:t xml:space="preserve">Nadar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Jona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Luminilla  (pescado)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Jüda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 xml:space="preserve">Huevo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Juta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Pueblo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Jüdai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Nido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Jüben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Bañar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Jürü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Pintar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Jú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    </w:t>
      </w:r>
      <w:r w:rsidRPr="00327FC8">
        <w:rPr>
          <w:rFonts w:ascii="Century Gothic" w:hAnsi="Century Gothic"/>
          <w:sz w:val="32"/>
          <w:szCs w:val="32"/>
        </w:rPr>
        <w:tab/>
        <w:t>Casa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211E9">
        <w:rPr>
          <w:rFonts w:ascii="Century Gothic" w:hAnsi="Century Gothic"/>
          <w:b/>
          <w:sz w:val="32"/>
          <w:szCs w:val="32"/>
        </w:rPr>
        <w:t>Ju</w:t>
      </w:r>
      <w:r w:rsidR="007211E9" w:rsidRPr="007211E9">
        <w:rPr>
          <w:rFonts w:ascii="Century Gothic" w:hAnsi="Century Gothic"/>
          <w:b/>
          <w:sz w:val="32"/>
          <w:szCs w:val="32"/>
        </w:rPr>
        <w:t>:</w:t>
      </w:r>
      <w:r w:rsidR="007211E9">
        <w:rPr>
          <w:rFonts w:ascii="Century Gothic" w:hAnsi="Century Gothic"/>
          <w:sz w:val="32"/>
          <w:szCs w:val="32"/>
        </w:rPr>
        <w:t xml:space="preserve">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Cobija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ab/>
      </w:r>
    </w:p>
    <w:p w:rsidR="00327FC8" w:rsidRPr="00327FC8" w:rsidRDefault="007211E9" w:rsidP="00327FC8">
      <w:pPr>
        <w:rPr>
          <w:rFonts w:ascii="Century Gothic" w:hAnsi="Century Gothic"/>
          <w:sz w:val="32"/>
          <w:szCs w:val="3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0CAE66" wp14:editId="798B57FE">
                <wp:simplePos x="0" y="0"/>
                <wp:positionH relativeFrom="margin">
                  <wp:posOffset>2091055</wp:posOffset>
                </wp:positionH>
                <wp:positionV relativeFrom="paragraph">
                  <wp:posOffset>6985</wp:posOffset>
                </wp:positionV>
                <wp:extent cx="1117600" cy="1828800"/>
                <wp:effectExtent l="57150" t="57150" r="82550" b="108585"/>
                <wp:wrapSquare wrapText="bothSides"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DE7" w:rsidRPr="007211E9" w:rsidRDefault="001B7DE7" w:rsidP="007211E9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outline/>
                                <w:color w:val="C0504D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7211E9">
                              <w:rPr>
                                <w:rFonts w:ascii="Century Gothic" w:hAnsi="Century Gothic"/>
                                <w:b/>
                                <w:outline/>
                                <w:color w:val="C0504D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0CAE66" id="Cuadro de texto 8" o:spid="_x0000_s1033" type="#_x0000_t202" style="position:absolute;margin-left:164.65pt;margin-top:.55pt;width:88pt;height:2in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:rsidR="001B7DE7" w:rsidRPr="007211E9" w:rsidRDefault="001B7DE7" w:rsidP="007211E9">
                      <w:pPr>
                        <w:jc w:val="center"/>
                        <w:rPr>
                          <w:rFonts w:ascii="Century Gothic" w:hAnsi="Century Gothic"/>
                          <w:b/>
                          <w:outline/>
                          <w:color w:val="C0504D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7211E9">
                        <w:rPr>
                          <w:rFonts w:ascii="Century Gothic" w:hAnsi="Century Gothic"/>
                          <w:b/>
                          <w:outline/>
                          <w:color w:val="C0504D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27FC8" w:rsidRPr="00327FC8">
        <w:rPr>
          <w:rFonts w:ascii="Century Gothic" w:hAnsi="Century Gothic"/>
          <w:sz w:val="32"/>
          <w:szCs w:val="32"/>
        </w:rPr>
        <w:tab/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ab/>
      </w:r>
    </w:p>
    <w:p w:rsidR="007211E9" w:rsidRDefault="007211E9" w:rsidP="00327FC8">
      <w:pPr>
        <w:rPr>
          <w:rFonts w:ascii="Century Gothic" w:hAnsi="Century Gothic"/>
          <w:sz w:val="32"/>
          <w:szCs w:val="32"/>
        </w:rPr>
      </w:pP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157CE">
        <w:rPr>
          <w:rFonts w:ascii="Century Gothic" w:hAnsi="Century Gothic"/>
          <w:b/>
          <w:sz w:val="32"/>
          <w:szCs w:val="32"/>
        </w:rPr>
        <w:t>Ka</w:t>
      </w:r>
      <w:r w:rsidR="002C5F91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</w:r>
      <w:r w:rsidR="002C5F91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>Hoja comestible, cantar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157CE">
        <w:rPr>
          <w:rFonts w:ascii="Century Gothic" w:hAnsi="Century Gothic"/>
          <w:b/>
          <w:sz w:val="32"/>
          <w:szCs w:val="32"/>
        </w:rPr>
        <w:t>Kagra</w:t>
      </w:r>
      <w:r w:rsidR="002C5F91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Para agarrar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157CE">
        <w:rPr>
          <w:rFonts w:ascii="Century Gothic" w:hAnsi="Century Gothic"/>
          <w:b/>
          <w:sz w:val="32"/>
          <w:szCs w:val="32"/>
        </w:rPr>
        <w:t>Kada</w:t>
      </w:r>
      <w:r w:rsidR="002C5F91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Caña brava</w:t>
      </w:r>
    </w:p>
    <w:p w:rsidR="00327FC8" w:rsidRPr="00327FC8" w:rsidRDefault="002C5F91" w:rsidP="00327FC8">
      <w:pPr>
        <w:rPr>
          <w:rFonts w:ascii="Century Gothic" w:hAnsi="Century Gothic"/>
          <w:sz w:val="32"/>
          <w:szCs w:val="32"/>
        </w:rPr>
      </w:pPr>
      <w:r w:rsidRPr="00C157CE">
        <w:rPr>
          <w:rFonts w:ascii="Century Gothic" w:hAnsi="Century Gothic"/>
          <w:b/>
          <w:sz w:val="32"/>
          <w:szCs w:val="32"/>
        </w:rPr>
        <w:t>K</w:t>
      </w:r>
      <w:r w:rsidR="00327FC8" w:rsidRPr="00C157CE">
        <w:rPr>
          <w:rFonts w:ascii="Century Gothic" w:hAnsi="Century Gothic"/>
          <w:b/>
          <w:sz w:val="32"/>
          <w:szCs w:val="32"/>
        </w:rPr>
        <w:t>aibe</w:t>
      </w:r>
      <w:r>
        <w:rPr>
          <w:rFonts w:ascii="Century Gothic" w:hAnsi="Century Gothic"/>
          <w:sz w:val="32"/>
          <w:szCs w:val="32"/>
        </w:rPr>
        <w:t xml:space="preserve">:      </w:t>
      </w:r>
      <w:r w:rsidR="00327FC8" w:rsidRPr="00327FC8">
        <w:rPr>
          <w:rFonts w:ascii="Century Gothic" w:hAnsi="Century Gothic"/>
          <w:sz w:val="32"/>
          <w:szCs w:val="32"/>
        </w:rPr>
        <w:tab/>
        <w:t>Solo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157CE">
        <w:rPr>
          <w:rFonts w:ascii="Century Gothic" w:hAnsi="Century Gothic"/>
          <w:b/>
          <w:sz w:val="32"/>
          <w:szCs w:val="32"/>
        </w:rPr>
        <w:t>Kabre</w:t>
      </w:r>
      <w:r w:rsidR="002C5F91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Bastante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Kani</w:t>
      </w:r>
      <w:r w:rsidR="002C5F91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Agarró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lastRenderedPageBreak/>
        <w:t>Kari</w:t>
      </w:r>
      <w:r w:rsidR="002C5F91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Agarrar,</w:t>
      </w:r>
    </w:p>
    <w:p w:rsidR="00327FC8" w:rsidRPr="00327FC8" w:rsidRDefault="002C5F91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</w:t>
      </w:r>
      <w:r w:rsidR="00327FC8" w:rsidRPr="007705FA">
        <w:rPr>
          <w:rFonts w:ascii="Century Gothic" w:hAnsi="Century Gothic"/>
          <w:b/>
          <w:sz w:val="32"/>
          <w:szCs w:val="32"/>
        </w:rPr>
        <w:t>aingä</w:t>
      </w:r>
      <w:r>
        <w:rPr>
          <w:rFonts w:ascii="Century Gothic" w:hAnsi="Century Gothic"/>
          <w:sz w:val="32"/>
          <w:szCs w:val="32"/>
        </w:rPr>
        <w:t xml:space="preserve">:   </w:t>
      </w:r>
      <w:r w:rsidR="00327FC8" w:rsidRPr="00327FC8">
        <w:rPr>
          <w:rFonts w:ascii="Century Gothic" w:hAnsi="Century Gothic"/>
          <w:sz w:val="32"/>
          <w:szCs w:val="32"/>
        </w:rPr>
        <w:tab/>
        <w:t>Alzar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Kabre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Mucho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Kaníndari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Corretear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Kare</w:t>
      </w:r>
      <w:r w:rsidR="002C5F91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Verde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Kabe</w:t>
      </w:r>
      <w:r w:rsidR="002C5F91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Café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Kare</w:t>
      </w:r>
      <w:r w:rsidR="002C5F91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Cantar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Kaba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>Canto, agarró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Kabare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Agarraron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Kadi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Cantaran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Kati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Una hoja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Kagoto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Pipa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Kä</w:t>
      </w:r>
      <w:r w:rsidR="002C5F91">
        <w:rPr>
          <w:rFonts w:ascii="Century Gothic" w:hAnsi="Century Gothic"/>
          <w:sz w:val="32"/>
          <w:szCs w:val="32"/>
        </w:rPr>
        <w:t xml:space="preserve">:            </w:t>
      </w:r>
      <w:r w:rsidRPr="00327FC8">
        <w:rPr>
          <w:rFonts w:ascii="Century Gothic" w:hAnsi="Century Gothic"/>
          <w:sz w:val="32"/>
          <w:szCs w:val="32"/>
        </w:rPr>
        <w:tab/>
        <w:t>Lugar</w:t>
      </w:r>
    </w:p>
    <w:p w:rsidR="00327FC8" w:rsidRPr="00327FC8" w:rsidRDefault="002C5F91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</w:t>
      </w:r>
      <w:r w:rsidR="00327FC8" w:rsidRPr="007705FA">
        <w:rPr>
          <w:rFonts w:ascii="Century Gothic" w:hAnsi="Century Gothic"/>
          <w:b/>
          <w:sz w:val="32"/>
          <w:szCs w:val="32"/>
        </w:rPr>
        <w:t>äre</w:t>
      </w:r>
      <w:r w:rsidRPr="007705FA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    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Siempre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Käme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Malo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Känsre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ab/>
        <w:t xml:space="preserve">Coca leca </w:t>
      </w:r>
    </w:p>
    <w:p w:rsidR="00327FC8" w:rsidRPr="00327FC8" w:rsidRDefault="002C5F91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</w:t>
      </w:r>
      <w:r w:rsidR="00327FC8" w:rsidRPr="007705FA">
        <w:rPr>
          <w:rFonts w:ascii="Century Gothic" w:hAnsi="Century Gothic"/>
          <w:b/>
          <w:sz w:val="32"/>
          <w:szCs w:val="32"/>
        </w:rPr>
        <w:t>äsenda</w:t>
      </w:r>
      <w:r w:rsidRPr="007705FA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ab/>
      </w:r>
      <w:r w:rsidR="00327FC8" w:rsidRPr="00327FC8">
        <w:rPr>
          <w:rFonts w:ascii="Century Gothic" w:hAnsi="Century Gothic"/>
          <w:sz w:val="32"/>
          <w:szCs w:val="32"/>
        </w:rPr>
        <w:t>montaña</w:t>
      </w:r>
    </w:p>
    <w:p w:rsidR="00327FC8" w:rsidRPr="00327FC8" w:rsidRDefault="002C5F91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</w:t>
      </w:r>
      <w:r w:rsidR="00327FC8" w:rsidRPr="007705FA">
        <w:rPr>
          <w:rFonts w:ascii="Century Gothic" w:hAnsi="Century Gothic"/>
          <w:b/>
          <w:sz w:val="32"/>
          <w:szCs w:val="32"/>
        </w:rPr>
        <w:t>äde</w:t>
      </w:r>
      <w:r w:rsidRPr="007705FA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  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Picante, terminar </w:t>
      </w:r>
    </w:p>
    <w:p w:rsidR="00327FC8" w:rsidRPr="00327FC8" w:rsidRDefault="002C5F91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</w:t>
      </w:r>
      <w:r w:rsidR="00327FC8" w:rsidRPr="007705FA">
        <w:rPr>
          <w:rFonts w:ascii="Century Gothic" w:hAnsi="Century Gothic"/>
          <w:b/>
          <w:sz w:val="32"/>
          <w:szCs w:val="32"/>
        </w:rPr>
        <w:t>äde</w:t>
      </w:r>
      <w:r w:rsidRPr="007705FA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  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Dentro de un terreno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Käte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Centro, Picante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Käli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Saliva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lastRenderedPageBreak/>
        <w:t>Käne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Primero</w:t>
      </w:r>
    </w:p>
    <w:p w:rsidR="00327FC8" w:rsidRPr="00327FC8" w:rsidRDefault="002C5F91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</w:t>
      </w:r>
      <w:r w:rsidR="00327FC8" w:rsidRPr="007705FA">
        <w:rPr>
          <w:rFonts w:ascii="Century Gothic" w:hAnsi="Century Gothic"/>
          <w:b/>
          <w:sz w:val="32"/>
          <w:szCs w:val="32"/>
        </w:rPr>
        <w:t>ämä</w:t>
      </w:r>
      <w:r w:rsidRPr="007705FA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  </w:t>
      </w:r>
      <w:r w:rsidR="00327FC8" w:rsidRPr="00327FC8">
        <w:rPr>
          <w:rFonts w:ascii="Century Gothic" w:hAnsi="Century Gothic"/>
          <w:sz w:val="32"/>
          <w:szCs w:val="32"/>
        </w:rPr>
        <w:tab/>
        <w:t>Tre</w:t>
      </w:r>
      <w:r>
        <w:rPr>
          <w:rFonts w:ascii="Century Gothic" w:hAnsi="Century Gothic"/>
          <w:sz w:val="32"/>
          <w:szCs w:val="32"/>
        </w:rPr>
        <w:t>s</w:t>
      </w:r>
      <w:r w:rsidR="00327FC8" w:rsidRPr="00327FC8">
        <w:rPr>
          <w:rFonts w:ascii="Century Gothic" w:hAnsi="Century Gothic"/>
          <w:sz w:val="32"/>
          <w:szCs w:val="32"/>
        </w:rPr>
        <w:t xml:space="preserve"> hojas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Käinte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Sacudir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Kärie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Tapa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Känene</w:t>
      </w:r>
      <w:r w:rsidR="002C5F91" w:rsidRPr="007705FA">
        <w:rPr>
          <w:rFonts w:ascii="Century Gothic" w:hAnsi="Century Gothic"/>
          <w:b/>
          <w:sz w:val="32"/>
          <w:szCs w:val="32"/>
        </w:rPr>
        <w:t xml:space="preserve">:    </w:t>
      </w:r>
      <w:r w:rsidRPr="007705FA">
        <w:rPr>
          <w:rFonts w:ascii="Century Gothic" w:hAnsi="Century Gothic"/>
          <w:b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Buscar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Käburie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Basura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Kädri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 xml:space="preserve">Este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Kädriere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Hablar mal de </w:t>
      </w:r>
      <w:r w:rsidR="002C5F91" w:rsidRPr="00327FC8">
        <w:rPr>
          <w:rFonts w:ascii="Century Gothic" w:hAnsi="Century Gothic"/>
          <w:sz w:val="32"/>
          <w:szCs w:val="32"/>
        </w:rPr>
        <w:t>las personas</w:t>
      </w:r>
    </w:p>
    <w:p w:rsidR="00327FC8" w:rsidRPr="00327FC8" w:rsidRDefault="002C5F91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Kegue:</w:t>
      </w:r>
      <w:r>
        <w:rPr>
          <w:rFonts w:ascii="Century Gothic" w:hAnsi="Century Gothic"/>
          <w:sz w:val="32"/>
          <w:szCs w:val="32"/>
        </w:rPr>
        <w:t xml:space="preserve">   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Vaciar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Kebe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Camarón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Kebe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Comején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Kegue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Rascar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Keguete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Servir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Keguete</w:t>
      </w:r>
      <w:r w:rsidR="002C5F91" w:rsidRPr="007705FA">
        <w:rPr>
          <w:rFonts w:ascii="Century Gothic" w:hAnsi="Century Gothic"/>
          <w:b/>
          <w:sz w:val="32"/>
          <w:szCs w:val="32"/>
        </w:rPr>
        <w:t xml:space="preserve">:   </w:t>
      </w:r>
      <w:r w:rsidRPr="007705FA">
        <w:rPr>
          <w:rFonts w:ascii="Century Gothic" w:hAnsi="Century Gothic"/>
          <w:b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Piñizcar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Kena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Primero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Kenguema</w:t>
      </w:r>
      <w:r w:rsidR="002C5F91">
        <w:rPr>
          <w:rFonts w:ascii="Century Gothic" w:hAnsi="Century Gothic"/>
          <w:sz w:val="32"/>
          <w:szCs w:val="32"/>
        </w:rPr>
        <w:t xml:space="preserve">: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Papaya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Kede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Almacigo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Kede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Presionar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Kede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Amontonar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Kedebti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Tapar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Ken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ab/>
        <w:t>A la par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lastRenderedPageBreak/>
        <w:t>Kedeiti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Una racima</w:t>
      </w:r>
    </w:p>
    <w:p w:rsidR="002C5F91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Kegare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</w:t>
      </w:r>
      <w:r w:rsidR="002C5F91">
        <w:rPr>
          <w:rFonts w:ascii="Century Gothic" w:hAnsi="Century Gothic"/>
          <w:sz w:val="32"/>
          <w:szCs w:val="32"/>
        </w:rPr>
        <w:tab/>
        <w:t xml:space="preserve">Vaciar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       </w:t>
      </w:r>
      <w:r w:rsidRPr="00327FC8">
        <w:rPr>
          <w:rFonts w:ascii="Century Gothic" w:hAnsi="Century Gothic"/>
          <w:sz w:val="32"/>
          <w:szCs w:val="32"/>
        </w:rPr>
        <w:tab/>
        <w:t>Cercar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Kira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Antigua, venir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Kide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>Mano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Kibe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Venir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Kimu</w:t>
      </w:r>
      <w:r w:rsidR="002C5F91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ab/>
        <w:t>Sombrilla de pobre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Kidri</w:t>
      </w:r>
      <w:r w:rsidR="002C5F91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Sarna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Kitete</w:t>
      </w:r>
      <w:r w:rsidR="002C5F91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ab/>
      </w:r>
      <w:r w:rsidR="007705FA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>Seleccionar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Kise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Mano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Kine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Poza de agua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Kirire</w:t>
      </w:r>
      <w:r w:rsidR="002C5F91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ab/>
        <w:t>De medio lado</w:t>
      </w:r>
    </w:p>
    <w:p w:rsidR="00327FC8" w:rsidRPr="00327FC8" w:rsidRDefault="002C5F91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</w:t>
      </w:r>
      <w:r w:rsidR="00327FC8" w:rsidRPr="007705FA">
        <w:rPr>
          <w:rFonts w:ascii="Century Gothic" w:hAnsi="Century Gothic"/>
          <w:b/>
          <w:sz w:val="32"/>
          <w:szCs w:val="32"/>
        </w:rPr>
        <w:t>ide</w:t>
      </w:r>
      <w:r>
        <w:rPr>
          <w:rFonts w:ascii="Century Gothic" w:hAnsi="Century Gothic"/>
          <w:sz w:val="32"/>
          <w:szCs w:val="32"/>
        </w:rPr>
        <w:t xml:space="preserve">:         </w:t>
      </w:r>
      <w:r w:rsidR="00327FC8" w:rsidRPr="00327FC8">
        <w:rPr>
          <w:rFonts w:ascii="Century Gothic" w:hAnsi="Century Gothic"/>
          <w:sz w:val="32"/>
          <w:szCs w:val="32"/>
        </w:rPr>
        <w:tab/>
        <w:t>Mano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Kiadre</w:t>
      </w:r>
      <w:r w:rsidR="002C5F91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ab/>
        <w:t>niños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Kiala</w:t>
      </w:r>
      <w:r w:rsidR="002C5F91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</w:r>
      <w:r w:rsidR="002C5F91" w:rsidRPr="00327FC8">
        <w:rPr>
          <w:rFonts w:ascii="Century Gothic" w:hAnsi="Century Gothic"/>
          <w:sz w:val="32"/>
          <w:szCs w:val="32"/>
        </w:rPr>
        <w:t>Tucán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Kian</w:t>
      </w:r>
      <w:r w:rsidR="002C5F91">
        <w:rPr>
          <w:rFonts w:ascii="Century Gothic" w:hAnsi="Century Gothic"/>
          <w:sz w:val="32"/>
          <w:szCs w:val="32"/>
        </w:rPr>
        <w:t>: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="002C5F91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ab/>
        <w:t>Leche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Kianinte</w:t>
      </w:r>
      <w:r w:rsidR="002C5F91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Regar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Kianinde</w:t>
      </w:r>
      <w:r w:rsidR="002C5F91">
        <w:rPr>
          <w:rFonts w:ascii="Century Gothic" w:hAnsi="Century Gothic"/>
          <w:sz w:val="32"/>
          <w:szCs w:val="32"/>
        </w:rPr>
        <w:t xml:space="preserve">: </w:t>
      </w:r>
      <w:r w:rsidRPr="00327FC8">
        <w:rPr>
          <w:rFonts w:ascii="Century Gothic" w:hAnsi="Century Gothic"/>
          <w:sz w:val="32"/>
          <w:szCs w:val="32"/>
        </w:rPr>
        <w:tab/>
        <w:t>Rajar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Kirire</w:t>
      </w:r>
      <w:r w:rsidR="002C5F91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De lado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Kite</w:t>
      </w:r>
      <w:r w:rsidR="002C5F91">
        <w:rPr>
          <w:rFonts w:ascii="Century Gothic" w:hAnsi="Century Gothic"/>
          <w:sz w:val="32"/>
          <w:szCs w:val="32"/>
        </w:rPr>
        <w:t xml:space="preserve">:          </w:t>
      </w:r>
      <w:r w:rsidRPr="00327FC8">
        <w:rPr>
          <w:rFonts w:ascii="Century Gothic" w:hAnsi="Century Gothic"/>
          <w:sz w:val="32"/>
          <w:szCs w:val="32"/>
        </w:rPr>
        <w:tab/>
        <w:t>Tirar</w:t>
      </w:r>
    </w:p>
    <w:p w:rsidR="002C5F91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Kite</w:t>
      </w:r>
      <w:r w:rsidR="002C5F91">
        <w:rPr>
          <w:rFonts w:ascii="Century Gothic" w:hAnsi="Century Gothic"/>
          <w:sz w:val="32"/>
          <w:szCs w:val="32"/>
        </w:rPr>
        <w:t xml:space="preserve">:          </w:t>
      </w:r>
      <w:r w:rsidR="002C5F91">
        <w:rPr>
          <w:rFonts w:ascii="Century Gothic" w:hAnsi="Century Gothic"/>
          <w:sz w:val="32"/>
          <w:szCs w:val="32"/>
        </w:rPr>
        <w:tab/>
        <w:t>Encierro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lastRenderedPageBreak/>
        <w:t>Köte</w:t>
      </w:r>
      <w:r w:rsidR="002C5F91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</w:r>
      <w:r w:rsidR="007705FA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>Gordo</w:t>
      </w:r>
    </w:p>
    <w:p w:rsidR="00327FC8" w:rsidRPr="00327FC8" w:rsidRDefault="002C5F91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</w:t>
      </w:r>
      <w:r w:rsidR="00327FC8" w:rsidRPr="007705FA">
        <w:rPr>
          <w:rFonts w:ascii="Century Gothic" w:hAnsi="Century Gothic"/>
          <w:b/>
          <w:sz w:val="32"/>
          <w:szCs w:val="32"/>
        </w:rPr>
        <w:t>ö</w:t>
      </w:r>
      <w:r>
        <w:rPr>
          <w:rFonts w:ascii="Century Gothic" w:hAnsi="Century Gothic"/>
          <w:sz w:val="32"/>
          <w:szCs w:val="32"/>
        </w:rPr>
        <w:t xml:space="preserve">:           </w:t>
      </w:r>
      <w:r w:rsidR="00327FC8" w:rsidRPr="00327FC8">
        <w:rPr>
          <w:rFonts w:ascii="Century Gothic" w:hAnsi="Century Gothic"/>
          <w:sz w:val="32"/>
          <w:szCs w:val="32"/>
        </w:rPr>
        <w:tab/>
        <w:t>Mecate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Kore</w:t>
      </w:r>
      <w:r w:rsidR="002C5F91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Siempre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Köre</w:t>
      </w:r>
      <w:r w:rsidR="002C5F91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Atrás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Kona</w:t>
      </w:r>
      <w:r w:rsidR="002C5F91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</w:r>
      <w:r w:rsidR="002C5F91" w:rsidRPr="00327FC8">
        <w:rPr>
          <w:rFonts w:ascii="Century Gothic" w:hAnsi="Century Gothic"/>
          <w:sz w:val="32"/>
          <w:szCs w:val="32"/>
        </w:rPr>
        <w:t>Gallina de</w:t>
      </w:r>
      <w:r w:rsidRPr="00327FC8">
        <w:rPr>
          <w:rFonts w:ascii="Century Gothic" w:hAnsi="Century Gothic"/>
          <w:sz w:val="32"/>
          <w:szCs w:val="32"/>
        </w:rPr>
        <w:t xml:space="preserve"> monte</w:t>
      </w:r>
    </w:p>
    <w:p w:rsidR="00327FC8" w:rsidRPr="00327FC8" w:rsidRDefault="002C5F91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Kodo</w:t>
      </w:r>
      <w:r>
        <w:rPr>
          <w:rFonts w:ascii="Century Gothic" w:hAnsi="Century Gothic"/>
          <w:sz w:val="32"/>
          <w:szCs w:val="32"/>
        </w:rPr>
        <w:t xml:space="preserve">:       </w:t>
      </w:r>
      <w:r w:rsidR="00327FC8" w:rsidRPr="00327FC8">
        <w:rPr>
          <w:rFonts w:ascii="Century Gothic" w:hAnsi="Century Gothic"/>
          <w:sz w:val="32"/>
          <w:szCs w:val="32"/>
        </w:rPr>
        <w:tab/>
        <w:t>Taparrabo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Kobare</w:t>
      </w:r>
      <w:r w:rsidR="002C5F91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Compadrear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Köbe</w:t>
      </w:r>
      <w:r w:rsidR="002C5F91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Grasoso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Köte</w:t>
      </w:r>
      <w:r w:rsidR="002C5F91">
        <w:rPr>
          <w:rFonts w:ascii="Century Gothic" w:hAnsi="Century Gothic"/>
          <w:sz w:val="32"/>
          <w:szCs w:val="32"/>
        </w:rPr>
        <w:t xml:space="preserve">:   </w:t>
      </w:r>
      <w:r w:rsidR="007705FA">
        <w:rPr>
          <w:rFonts w:ascii="Century Gothic" w:hAnsi="Century Gothic"/>
          <w:sz w:val="32"/>
          <w:szCs w:val="32"/>
        </w:rPr>
        <w:t xml:space="preserve"> </w:t>
      </w:r>
      <w:r w:rsidR="002C5F91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ab/>
        <w:t>Amarrado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Köte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</w:t>
      </w:r>
      <w:r w:rsidR="007705FA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Reir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Köte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</w:t>
      </w:r>
      <w:r w:rsidR="007705FA">
        <w:rPr>
          <w:rFonts w:ascii="Century Gothic" w:hAnsi="Century Gothic"/>
          <w:sz w:val="32"/>
          <w:szCs w:val="32"/>
        </w:rPr>
        <w:t xml:space="preserve"> </w:t>
      </w:r>
      <w:r w:rsidR="002C5F91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ab/>
        <w:t>Concho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Köböre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Soñar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Köböti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Días</w:t>
      </w:r>
    </w:p>
    <w:p w:rsidR="00327FC8" w:rsidRPr="00327FC8" w:rsidRDefault="002C5F91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Ku:</w:t>
      </w:r>
      <w:r>
        <w:rPr>
          <w:rFonts w:ascii="Century Gothic" w:hAnsi="Century Gothic"/>
          <w:sz w:val="32"/>
          <w:szCs w:val="32"/>
        </w:rPr>
        <w:t xml:space="preserve">           </w:t>
      </w:r>
      <w:r w:rsidR="00327FC8" w:rsidRPr="00327FC8">
        <w:rPr>
          <w:rFonts w:ascii="Century Gothic" w:hAnsi="Century Gothic"/>
          <w:sz w:val="32"/>
          <w:szCs w:val="32"/>
        </w:rPr>
        <w:tab/>
        <w:t>Perico ligero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Kuso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Peliar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Kuda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</w:r>
      <w:r w:rsidR="002C5F91" w:rsidRPr="00327FC8">
        <w:rPr>
          <w:rFonts w:ascii="Century Gothic" w:hAnsi="Century Gothic"/>
          <w:sz w:val="32"/>
          <w:szCs w:val="32"/>
        </w:rPr>
        <w:t>Gusa</w:t>
      </w:r>
      <w:r w:rsidR="002C5F91">
        <w:rPr>
          <w:rFonts w:ascii="Century Gothic" w:hAnsi="Century Gothic"/>
          <w:sz w:val="32"/>
          <w:szCs w:val="32"/>
        </w:rPr>
        <w:t xml:space="preserve">no </w:t>
      </w:r>
      <w:r w:rsidR="002C5F91" w:rsidRPr="00327FC8">
        <w:rPr>
          <w:rFonts w:ascii="Century Gothic" w:hAnsi="Century Gothic"/>
          <w:sz w:val="32"/>
          <w:szCs w:val="32"/>
        </w:rPr>
        <w:t>ratón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Kutuä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>Canasta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Kuin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ab/>
        <w:t>Bien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Kun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Piojo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Kuni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Encontró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Kunti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Un pedazo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lastRenderedPageBreak/>
        <w:t>Kuaite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Ordeñar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Kuri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Quemar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Kurira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ab/>
        <w:t>Quemado</w:t>
      </w:r>
    </w:p>
    <w:p w:rsidR="00327FC8" w:rsidRPr="00327FC8" w:rsidRDefault="002C5F91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</w:t>
      </w:r>
      <w:r w:rsidR="00327FC8" w:rsidRPr="007705FA">
        <w:rPr>
          <w:rFonts w:ascii="Century Gothic" w:hAnsi="Century Gothic"/>
          <w:b/>
          <w:sz w:val="32"/>
          <w:szCs w:val="32"/>
        </w:rPr>
        <w:t>ugwä</w:t>
      </w:r>
      <w:r w:rsidRPr="007705FA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 </w:t>
      </w:r>
      <w:r w:rsidR="00327FC8" w:rsidRPr="00327FC8">
        <w:rPr>
          <w:rFonts w:ascii="Century Gothic" w:hAnsi="Century Gothic"/>
          <w:sz w:val="32"/>
          <w:szCs w:val="32"/>
        </w:rPr>
        <w:t xml:space="preserve"> </w:t>
      </w:r>
      <w:r w:rsidR="00327FC8" w:rsidRPr="00327FC8">
        <w:rPr>
          <w:rFonts w:ascii="Century Gothic" w:hAnsi="Century Gothic"/>
          <w:sz w:val="32"/>
          <w:szCs w:val="32"/>
        </w:rPr>
        <w:tab/>
        <w:t>Zorrillo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Kuä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   </w:t>
      </w:r>
      <w:r w:rsidRPr="00327FC8">
        <w:rPr>
          <w:rFonts w:ascii="Century Gothic" w:hAnsi="Century Gothic"/>
          <w:sz w:val="32"/>
          <w:szCs w:val="32"/>
        </w:rPr>
        <w:tab/>
        <w:t>Semilla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Kure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ab/>
        <w:t>Maduro podrido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Kwän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ab/>
        <w:t>Planta de zorrillo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Kuguän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Pezados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Kuguäne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Pr="007705FA">
        <w:rPr>
          <w:rFonts w:ascii="Century Gothic" w:hAnsi="Century Gothic"/>
          <w:b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Pedazo de telas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Kürü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ab/>
        <w:t>Arma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Kuru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Comprar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Kuben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Frente, tabano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Küben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Dormir, nombre de mujer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Kubu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Dos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Kürüra</w:t>
      </w:r>
      <w:r w:rsidR="002C5F91" w:rsidRPr="007705FA">
        <w:rPr>
          <w:rFonts w:ascii="Century Gothic" w:hAnsi="Century Gothic"/>
          <w:b/>
          <w:sz w:val="32"/>
          <w:szCs w:val="32"/>
        </w:rPr>
        <w:t>:</w:t>
      </w:r>
      <w:r w:rsidR="002C5F91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Compró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Kubare</w:t>
      </w:r>
      <w:r w:rsidR="007705FA" w:rsidRPr="007705FA">
        <w:rPr>
          <w:rFonts w:ascii="Century Gothic" w:hAnsi="Century Gothic"/>
          <w:b/>
          <w:sz w:val="32"/>
          <w:szCs w:val="32"/>
        </w:rPr>
        <w:t>:</w:t>
      </w:r>
      <w:r w:rsidR="007705FA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Lugar para descanso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Kusogwä</w:t>
      </w:r>
      <w:r w:rsidR="007705FA" w:rsidRPr="007705FA">
        <w:rPr>
          <w:rFonts w:ascii="Century Gothic" w:hAnsi="Century Gothic"/>
          <w:b/>
          <w:sz w:val="32"/>
          <w:szCs w:val="32"/>
        </w:rPr>
        <w:t>:</w:t>
      </w:r>
      <w:r w:rsidR="007705FA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ab/>
        <w:t>Puño, pesuña de vaca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Kure</w:t>
      </w:r>
      <w:r w:rsidR="007705FA" w:rsidRPr="007705FA">
        <w:rPr>
          <w:rFonts w:ascii="Century Gothic" w:hAnsi="Century Gothic"/>
          <w:b/>
          <w:sz w:val="32"/>
          <w:szCs w:val="32"/>
        </w:rPr>
        <w:t>:</w:t>
      </w:r>
      <w:r w:rsidR="007705FA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Hediendo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Küre</w:t>
      </w:r>
      <w:r w:rsidR="007705FA" w:rsidRPr="007705FA">
        <w:rPr>
          <w:rFonts w:ascii="Century Gothic" w:hAnsi="Century Gothic"/>
          <w:b/>
          <w:sz w:val="32"/>
          <w:szCs w:val="32"/>
        </w:rPr>
        <w:t>:</w:t>
      </w:r>
      <w:r w:rsidR="007705FA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Fallecer</w:t>
      </w:r>
    </w:p>
    <w:p w:rsidR="00922107" w:rsidRDefault="00327FC8" w:rsidP="00327FC8">
      <w:pPr>
        <w:rPr>
          <w:rFonts w:ascii="Century Gothic" w:hAnsi="Century Gothic"/>
          <w:sz w:val="32"/>
          <w:szCs w:val="32"/>
        </w:rPr>
      </w:pPr>
      <w:r w:rsidRPr="007705FA">
        <w:rPr>
          <w:rFonts w:ascii="Century Gothic" w:hAnsi="Century Gothic"/>
          <w:b/>
          <w:sz w:val="32"/>
          <w:szCs w:val="32"/>
        </w:rPr>
        <w:t>Kube</w:t>
      </w:r>
      <w:r w:rsidR="007705FA" w:rsidRPr="007705FA">
        <w:rPr>
          <w:rFonts w:ascii="Century Gothic" w:hAnsi="Century Gothic"/>
          <w:b/>
          <w:sz w:val="32"/>
          <w:szCs w:val="32"/>
        </w:rPr>
        <w:t>:</w:t>
      </w:r>
      <w:r w:rsidR="007705FA">
        <w:rPr>
          <w:rFonts w:ascii="Century Gothic" w:hAnsi="Century Gothic"/>
          <w:sz w:val="32"/>
          <w:szCs w:val="32"/>
        </w:rPr>
        <w:t xml:space="preserve">     </w:t>
      </w:r>
      <w:r w:rsidR="00922107">
        <w:rPr>
          <w:rFonts w:ascii="Century Gothic" w:hAnsi="Century Gothic"/>
          <w:sz w:val="32"/>
          <w:szCs w:val="32"/>
        </w:rPr>
        <w:t xml:space="preserve"> </w:t>
      </w:r>
      <w:r w:rsidR="00922107">
        <w:rPr>
          <w:rFonts w:ascii="Century Gothic" w:hAnsi="Century Gothic"/>
          <w:sz w:val="32"/>
          <w:szCs w:val="32"/>
        </w:rPr>
        <w:tab/>
        <w:t>Dormir</w:t>
      </w:r>
    </w:p>
    <w:p w:rsidR="00922107" w:rsidRDefault="00922107" w:rsidP="00327FC8">
      <w:pPr>
        <w:rPr>
          <w:rFonts w:ascii="Century Gothic" w:hAnsi="Century Gothic"/>
          <w:sz w:val="32"/>
          <w:szCs w:val="32"/>
        </w:rPr>
      </w:pPr>
      <w:r>
        <w:rPr>
          <w:noProof/>
          <w:lang w:val="es-CR" w:eastAsia="es-CR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F11D66" wp14:editId="180184DC">
                <wp:simplePos x="0" y="0"/>
                <wp:positionH relativeFrom="column">
                  <wp:posOffset>1837055</wp:posOffset>
                </wp:positionH>
                <wp:positionV relativeFrom="paragraph">
                  <wp:posOffset>6985</wp:posOffset>
                </wp:positionV>
                <wp:extent cx="1098550" cy="1828800"/>
                <wp:effectExtent l="57150" t="57150" r="82550" b="118745"/>
                <wp:wrapSquare wrapText="bothSides"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DE7" w:rsidRPr="00922107" w:rsidRDefault="001B7DE7" w:rsidP="00922107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107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F11D66" id="Cuadro de texto 9" o:spid="_x0000_s1034" type="#_x0000_t202" style="position:absolute;margin-left:144.65pt;margin-top:.55pt;width:86.5pt;height:2in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:rsidR="001B7DE7" w:rsidRPr="00922107" w:rsidRDefault="001B7DE7" w:rsidP="00922107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22107"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22107" w:rsidRDefault="00922107" w:rsidP="00327FC8">
      <w:pPr>
        <w:rPr>
          <w:rFonts w:ascii="Century Gothic" w:hAnsi="Century Gothic"/>
          <w:sz w:val="32"/>
          <w:szCs w:val="32"/>
        </w:rPr>
      </w:pPr>
    </w:p>
    <w:p w:rsidR="00922107" w:rsidRDefault="00922107" w:rsidP="00327FC8">
      <w:pPr>
        <w:rPr>
          <w:rFonts w:ascii="Century Gothic" w:hAnsi="Century Gothic"/>
          <w:sz w:val="32"/>
          <w:szCs w:val="32"/>
        </w:rPr>
      </w:pP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Laga</w:t>
      </w:r>
      <w:r w:rsidR="00922107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Lagarto</w:t>
      </w:r>
    </w:p>
    <w:p w:rsidR="00327FC8" w:rsidRPr="00327FC8" w:rsidRDefault="00922107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L</w:t>
      </w:r>
      <w:r w:rsidR="00327FC8" w:rsidRPr="00327FC8">
        <w:rPr>
          <w:rFonts w:ascii="Century Gothic" w:hAnsi="Century Gothic"/>
          <w:sz w:val="32"/>
          <w:szCs w:val="32"/>
        </w:rPr>
        <w:t>imo</w:t>
      </w:r>
      <w:r>
        <w:rPr>
          <w:rFonts w:ascii="Century Gothic" w:hAnsi="Century Gothic"/>
          <w:sz w:val="32"/>
          <w:szCs w:val="32"/>
        </w:rPr>
        <w:t xml:space="preserve">:        </w:t>
      </w:r>
      <w:r w:rsidR="00327FC8" w:rsidRPr="00327FC8">
        <w:rPr>
          <w:rFonts w:ascii="Century Gothic" w:hAnsi="Century Gothic"/>
          <w:sz w:val="32"/>
          <w:szCs w:val="32"/>
        </w:rPr>
        <w:tab/>
        <w:t>Limón</w:t>
      </w:r>
    </w:p>
    <w:p w:rsidR="00327FC8" w:rsidRPr="00327FC8" w:rsidRDefault="00922107" w:rsidP="00327FC8">
      <w:pPr>
        <w:rPr>
          <w:rFonts w:ascii="Century Gothic" w:hAnsi="Century Gothic"/>
          <w:sz w:val="32"/>
          <w:szCs w:val="3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8DEF1A" wp14:editId="0B1A7178">
                <wp:simplePos x="0" y="0"/>
                <wp:positionH relativeFrom="column">
                  <wp:posOffset>2005965</wp:posOffset>
                </wp:positionH>
                <wp:positionV relativeFrom="paragraph">
                  <wp:posOffset>372110</wp:posOffset>
                </wp:positionV>
                <wp:extent cx="814070" cy="1828800"/>
                <wp:effectExtent l="57150" t="57150" r="81280" b="108585"/>
                <wp:wrapSquare wrapText="bothSides"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07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DE7" w:rsidRPr="00922107" w:rsidRDefault="001B7DE7" w:rsidP="00922107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107"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8DEF1A" id="Cuadro de texto 10" o:spid="_x0000_s1035" type="#_x0000_t202" style="position:absolute;margin-left:157.95pt;margin-top:29.3pt;width:64.1pt;height:2in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" fillcolor="#652523 [1637]" stroked="f">
                <v:fill color2="#ba4442 [3013]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:rsidR="001B7DE7" w:rsidRPr="00922107" w:rsidRDefault="001B7DE7" w:rsidP="00922107">
                      <w:pPr>
                        <w:jc w:val="center"/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22107"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</w:p>
    <w:p w:rsidR="00922107" w:rsidRDefault="00922107" w:rsidP="00327FC8">
      <w:pPr>
        <w:rPr>
          <w:rFonts w:ascii="Century Gothic" w:hAnsi="Century Gothic"/>
          <w:sz w:val="32"/>
          <w:szCs w:val="32"/>
        </w:rPr>
      </w:pPr>
    </w:p>
    <w:p w:rsidR="00922107" w:rsidRDefault="00922107" w:rsidP="00327FC8">
      <w:pPr>
        <w:rPr>
          <w:rFonts w:ascii="Century Gothic" w:hAnsi="Century Gothic"/>
          <w:sz w:val="32"/>
          <w:szCs w:val="32"/>
        </w:rPr>
      </w:pP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Mare</w:t>
      </w:r>
      <w:r w:rsidR="00922107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</w:r>
      <w:r w:rsidR="00922107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>Después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Made</w:t>
      </w:r>
      <w:r w:rsidR="00922107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Chocar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Matare</w:t>
      </w:r>
      <w:r w:rsidR="00922107">
        <w:rPr>
          <w:rFonts w:ascii="Century Gothic" w:hAnsi="Century Gothic"/>
          <w:sz w:val="32"/>
          <w:szCs w:val="32"/>
        </w:rPr>
        <w:t xml:space="preserve">: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  </w:t>
      </w:r>
      <w:r w:rsidR="00922107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>Hoy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Mane</w:t>
      </w:r>
      <w:r w:rsidR="00922107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Dulce</w:t>
      </w:r>
    </w:p>
    <w:p w:rsidR="00327FC8" w:rsidRPr="00327FC8" w:rsidRDefault="00922107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Mä</w:t>
      </w:r>
      <w:r w:rsidR="00327FC8" w:rsidRPr="001C5382">
        <w:rPr>
          <w:rFonts w:ascii="Century Gothic" w:hAnsi="Century Gothic"/>
          <w:b/>
          <w:sz w:val="32"/>
          <w:szCs w:val="32"/>
        </w:rPr>
        <w:t>gwe</w:t>
      </w:r>
      <w:r>
        <w:rPr>
          <w:rFonts w:ascii="Century Gothic" w:hAnsi="Century Gothic"/>
          <w:sz w:val="32"/>
          <w:szCs w:val="32"/>
        </w:rPr>
        <w:t xml:space="preserve">: </w:t>
      </w:r>
      <w:r w:rsidR="00327FC8" w:rsidRPr="00327FC8">
        <w:rPr>
          <w:rFonts w:ascii="Century Gothic" w:hAnsi="Century Gothic"/>
          <w:sz w:val="32"/>
          <w:szCs w:val="32"/>
        </w:rPr>
        <w:t xml:space="preserve"> </w:t>
      </w:r>
      <w:r w:rsidR="00327FC8" w:rsidRPr="00327FC8">
        <w:rPr>
          <w:rFonts w:ascii="Century Gothic" w:hAnsi="Century Gothic"/>
          <w:sz w:val="32"/>
          <w:szCs w:val="32"/>
        </w:rPr>
        <w:tab/>
        <w:t>Suyo</w:t>
      </w:r>
    </w:p>
    <w:p w:rsidR="00327FC8" w:rsidRPr="00327FC8" w:rsidRDefault="00922107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Ma</w:t>
      </w:r>
      <w:r>
        <w:rPr>
          <w:rFonts w:ascii="Century Gothic" w:hAnsi="Century Gothic"/>
          <w:sz w:val="32"/>
          <w:szCs w:val="32"/>
        </w:rPr>
        <w:t xml:space="preserve">:         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Usted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Madi</w:t>
      </w:r>
      <w:r w:rsidR="00922107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Chocó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Mago</w:t>
      </w:r>
      <w:r w:rsidR="00922107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Guaco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Mä</w:t>
      </w:r>
      <w:r w:rsidR="00922107" w:rsidRPr="001C5382">
        <w:rPr>
          <w:rFonts w:ascii="Century Gothic" w:hAnsi="Century Gothic"/>
          <w:b/>
          <w:sz w:val="32"/>
          <w:szCs w:val="32"/>
        </w:rPr>
        <w:t>:</w:t>
      </w:r>
      <w:r w:rsidR="00922107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Usted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Mägue</w:t>
      </w:r>
      <w:r w:rsidR="00922107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Amarrar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Mädä</w:t>
      </w:r>
      <w:r w:rsidR="00922107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Caballo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Mäguete</w:t>
      </w:r>
      <w:r w:rsidR="00922107">
        <w:rPr>
          <w:rFonts w:ascii="Century Gothic" w:hAnsi="Century Gothic"/>
          <w:sz w:val="32"/>
          <w:szCs w:val="32"/>
        </w:rPr>
        <w:t>: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Amarre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lastRenderedPageBreak/>
        <w:t>Mäbe</w:t>
      </w:r>
      <w:r w:rsidR="00922107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ab/>
        <w:t>Con usted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Mägäninte</w:t>
      </w:r>
      <w:r w:rsidR="00922107">
        <w:rPr>
          <w:rFonts w:ascii="Century Gothic" w:hAnsi="Century Gothic"/>
          <w:sz w:val="32"/>
          <w:szCs w:val="32"/>
        </w:rPr>
        <w:t xml:space="preserve">: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Amarraron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Märi</w:t>
      </w:r>
      <w:r w:rsidR="00922107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Amarra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Märira</w:t>
      </w:r>
      <w:r w:rsidR="00922107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Amarrado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Mägäi</w:t>
      </w:r>
      <w:r w:rsidR="00922107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Cuatro días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Mägäre</w:t>
      </w:r>
      <w:r w:rsidR="00922107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ab/>
        <w:t>Hueco ()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Mägäite</w:t>
      </w:r>
      <w:r w:rsidR="00922107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Lazar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Märite</w:t>
      </w:r>
      <w:r w:rsidR="00922107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Amarraron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Me</w:t>
      </w:r>
      <w:r w:rsidR="00922107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Suegra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Meye</w:t>
      </w:r>
      <w:r w:rsidR="00922107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Mámá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Meri</w:t>
      </w:r>
      <w:r w:rsidR="00922107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Mujer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Mete</w:t>
      </w:r>
      <w:r w:rsidR="00922107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="001C5382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Pegar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Meda</w:t>
      </w:r>
      <w:r w:rsidR="00922107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ab/>
        <w:t>otro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Meridre</w:t>
      </w:r>
      <w:r w:rsidR="00922107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Mujeres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Mesele</w:t>
      </w:r>
      <w:r w:rsidR="00922107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Cangrejo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Mesi</w:t>
      </w:r>
      <w:r w:rsidR="00922107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Nombre de mujer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Mende</w:t>
      </w:r>
      <w:r w:rsidR="00922107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Lejos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Medente</w:t>
      </w:r>
      <w:r w:rsidR="00922107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Adonde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Mera</w:t>
      </w:r>
      <w:r w:rsidR="00922107">
        <w:rPr>
          <w:rFonts w:ascii="Century Gothic" w:hAnsi="Century Gothic"/>
          <w:sz w:val="32"/>
          <w:szCs w:val="32"/>
        </w:rPr>
        <w:t xml:space="preserve">.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Libélula, relámpago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1C5382">
        <w:rPr>
          <w:rFonts w:ascii="Century Gothic" w:hAnsi="Century Gothic"/>
          <w:b/>
          <w:sz w:val="32"/>
          <w:szCs w:val="32"/>
        </w:rPr>
        <w:t>Meriare</w:t>
      </w:r>
      <w:r w:rsidR="00922107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Ovalado</w:t>
      </w:r>
    </w:p>
    <w:p w:rsidR="00922107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Mede</w:t>
      </w:r>
      <w:r w:rsidR="00922107">
        <w:rPr>
          <w:rFonts w:ascii="Century Gothic" w:hAnsi="Century Gothic"/>
          <w:sz w:val="32"/>
          <w:szCs w:val="32"/>
        </w:rPr>
        <w:t xml:space="preserve">:      </w:t>
      </w:r>
      <w:r w:rsidR="00922107">
        <w:rPr>
          <w:rFonts w:ascii="Century Gothic" w:hAnsi="Century Gothic"/>
          <w:sz w:val="32"/>
          <w:szCs w:val="32"/>
        </w:rPr>
        <w:tab/>
        <w:t>Hambre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lastRenderedPageBreak/>
        <w:t>Mi</w:t>
      </w:r>
      <w:r w:rsidR="00922107">
        <w:rPr>
          <w:rFonts w:ascii="Century Gothic" w:hAnsi="Century Gothic"/>
          <w:sz w:val="32"/>
          <w:szCs w:val="32"/>
        </w:rPr>
        <w:t xml:space="preserve">: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Mayo, camote, morado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Migue</w:t>
      </w:r>
      <w:r w:rsidR="00922107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Poner, colocar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Miri</w:t>
      </w:r>
      <w:r w:rsidR="00922107">
        <w:rPr>
          <w:rFonts w:ascii="Century Gothic" w:hAnsi="Century Gothic"/>
          <w:sz w:val="32"/>
          <w:szCs w:val="32"/>
        </w:rPr>
        <w:t xml:space="preserve">: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Colocó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Miti</w:t>
      </w:r>
      <w:r w:rsidR="00922107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Golpeó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Midra</w:t>
      </w:r>
      <w:r w:rsidR="00922107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Palmito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Minchi</w:t>
      </w:r>
      <w:r w:rsidR="00922107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Gato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Mia</w:t>
      </w:r>
      <w:r w:rsidR="00922107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Chilate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Miguete</w:t>
      </w:r>
      <w:r w:rsidR="00922107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Dejalo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Miga</w:t>
      </w:r>
      <w:r w:rsidR="00922107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Nance</w:t>
      </w:r>
    </w:p>
    <w:p w:rsidR="00327FC8" w:rsidRPr="00327FC8" w:rsidRDefault="004F400A" w:rsidP="00327FC8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>Mi</w:t>
      </w:r>
      <w:r w:rsidR="00327FC8" w:rsidRPr="004F400A">
        <w:rPr>
          <w:rFonts w:ascii="Century Gothic" w:hAnsi="Century Gothic"/>
          <w:b/>
          <w:sz w:val="32"/>
          <w:szCs w:val="32"/>
        </w:rPr>
        <w:t>drin</w:t>
      </w:r>
      <w:r w:rsidR="00922107">
        <w:rPr>
          <w:rFonts w:ascii="Century Gothic" w:hAnsi="Century Gothic"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</w:t>
      </w:r>
      <w:r w:rsidR="00922107">
        <w:rPr>
          <w:rFonts w:ascii="Century Gothic" w:hAnsi="Century Gothic"/>
          <w:sz w:val="32"/>
          <w:szCs w:val="32"/>
        </w:rPr>
        <w:t xml:space="preserve">   </w:t>
      </w:r>
      <w:r w:rsidR="00327FC8" w:rsidRPr="00327FC8">
        <w:rPr>
          <w:rFonts w:ascii="Century Gothic" w:hAnsi="Century Gothic"/>
          <w:sz w:val="32"/>
          <w:szCs w:val="32"/>
        </w:rPr>
        <w:t xml:space="preserve">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Arriba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Mire</w:t>
      </w:r>
      <w:r w:rsidR="00922107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Amorado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Minina</w:t>
      </w:r>
      <w:r w:rsidR="00922107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Mezclado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Mininte</w:t>
      </w:r>
      <w:r w:rsidR="00922107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Envolver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Minende</w:t>
      </w:r>
      <w:r w:rsidR="00922107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Batir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Miniengä</w:t>
      </w:r>
      <w:r w:rsidR="00922107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Meser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Mobe</w:t>
      </w:r>
      <w:r w:rsidR="004F400A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Lejos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More</w:t>
      </w:r>
      <w:r w:rsidR="004F400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Hembra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Moren</w:t>
      </w:r>
      <w:r w:rsidR="004F400A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Verano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Motori</w:t>
      </w:r>
      <w:r w:rsidR="004F400A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Sur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Mobe</w:t>
      </w:r>
      <w:r w:rsidR="004F400A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Lejos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Monso</w:t>
      </w:r>
      <w:r w:rsidR="004F400A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Joven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lastRenderedPageBreak/>
        <w:t>Mosoloro</w:t>
      </w:r>
      <w:r w:rsidR="004F400A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Gallina de monte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Möre</w:t>
      </w:r>
      <w:r w:rsidR="004F400A">
        <w:rPr>
          <w:rFonts w:ascii="Century Gothic" w:hAnsi="Century Gothic"/>
          <w:sz w:val="32"/>
          <w:szCs w:val="32"/>
        </w:rPr>
        <w:t xml:space="preserve">:      </w:t>
      </w:r>
      <w:r w:rsidR="004F400A">
        <w:rPr>
          <w:rFonts w:ascii="Century Gothic" w:hAnsi="Century Gothic"/>
          <w:sz w:val="32"/>
          <w:szCs w:val="32"/>
        </w:rPr>
        <w:tab/>
        <w:t xml:space="preserve">hembra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Mögö</w:t>
      </w:r>
      <w:r w:rsidR="004F400A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ab/>
        <w:t>Compañero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Mölöi</w:t>
      </w:r>
      <w:r w:rsidR="004F400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>Abuela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Modori</w:t>
      </w:r>
      <w:r w:rsidR="004F400A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Abajo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Modo</w:t>
      </w:r>
      <w:r w:rsidR="004F400A">
        <w:rPr>
          <w:rFonts w:ascii="Century Gothic" w:hAnsi="Century Gothic"/>
          <w:sz w:val="32"/>
          <w:szCs w:val="32"/>
        </w:rPr>
        <w:t xml:space="preserve">: </w:t>
      </w:r>
      <w:r w:rsidR="004F400A">
        <w:rPr>
          <w:rFonts w:ascii="Century Gothic" w:hAnsi="Century Gothic"/>
          <w:sz w:val="32"/>
          <w:szCs w:val="32"/>
        </w:rPr>
        <w:tab/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Hacia abajo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Moto</w:t>
      </w:r>
      <w:r w:rsidR="004F400A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Hígado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Mugue</w:t>
      </w:r>
      <w:r w:rsidR="004F400A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Estrella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Mure</w:t>
      </w:r>
      <w:r w:rsidR="004F400A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ab/>
        <w:t>Viento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Mute</w:t>
      </w:r>
      <w:r w:rsidR="004F400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Florecer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Mungwä</w:t>
      </w:r>
      <w:r w:rsidR="004F400A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="004F400A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>Chaquira</w:t>
      </w:r>
    </w:p>
    <w:p w:rsidR="00327FC8" w:rsidRPr="00327FC8" w:rsidRDefault="004F400A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Mütü</w:t>
      </w:r>
      <w:r>
        <w:rPr>
          <w:rFonts w:ascii="Century Gothic" w:hAnsi="Century Gothic"/>
          <w:sz w:val="32"/>
          <w:szCs w:val="32"/>
        </w:rPr>
        <w:t xml:space="preserve">:       </w:t>
      </w:r>
      <w:r w:rsidR="00327FC8" w:rsidRPr="00327FC8">
        <w:rPr>
          <w:rFonts w:ascii="Century Gothic" w:hAnsi="Century Gothic"/>
          <w:sz w:val="32"/>
          <w:szCs w:val="32"/>
        </w:rPr>
        <w:tab/>
        <w:t>Chancho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Muria</w:t>
      </w:r>
      <w:r w:rsidR="004F400A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Cherengä, guatusa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Mun</w:t>
      </w:r>
      <w:r w:rsidRPr="00327FC8">
        <w:rPr>
          <w:rFonts w:ascii="Century Gothic" w:hAnsi="Century Gothic"/>
          <w:sz w:val="32"/>
          <w:szCs w:val="32"/>
        </w:rPr>
        <w:tab/>
      </w:r>
      <w:r w:rsidR="004F400A">
        <w:rPr>
          <w:rFonts w:ascii="Century Gothic" w:hAnsi="Century Gothic"/>
          <w:sz w:val="32"/>
          <w:szCs w:val="32"/>
        </w:rPr>
        <w:t xml:space="preserve">:               </w:t>
      </w:r>
      <w:r w:rsidRPr="00327FC8">
        <w:rPr>
          <w:rFonts w:ascii="Century Gothic" w:hAnsi="Century Gothic"/>
          <w:sz w:val="32"/>
          <w:szCs w:val="32"/>
        </w:rPr>
        <w:t>Ustedes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Mü</w:t>
      </w:r>
      <w:r w:rsidR="004F400A">
        <w:rPr>
          <w:rFonts w:ascii="Century Gothic" w:hAnsi="Century Gothic"/>
          <w:sz w:val="32"/>
          <w:szCs w:val="32"/>
        </w:rPr>
        <w:t xml:space="preserve">:          </w:t>
      </w:r>
      <w:r w:rsidRPr="00327FC8">
        <w:rPr>
          <w:rFonts w:ascii="Century Gothic" w:hAnsi="Century Gothic"/>
          <w:sz w:val="32"/>
          <w:szCs w:val="32"/>
        </w:rPr>
        <w:tab/>
        <w:t xml:space="preserve">Gavilan, semilla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Mugwä</w:t>
      </w:r>
      <w:r w:rsidR="004F400A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Hueco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Mura</w:t>
      </w:r>
      <w:r w:rsidR="004F400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Gripe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Muma</w:t>
      </w:r>
      <w:r w:rsidR="004F400A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Frijol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Murie</w:t>
      </w:r>
      <w:r w:rsidR="004F400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Aire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Muta</w:t>
      </w:r>
      <w:r w:rsidR="004F400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Nube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Mundiare</w:t>
      </w:r>
      <w:r w:rsidR="004F400A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Muntear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lastRenderedPageBreak/>
        <w:t>Mudere</w:t>
      </w:r>
      <w:r w:rsidR="004F400A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Tristeza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Münen</w:t>
      </w:r>
      <w:r w:rsidR="004F400A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ab/>
        <w:t xml:space="preserve">Desgranar, platanillo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Münente</w:t>
      </w:r>
      <w:r w:rsidR="004F400A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Apear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Mününe</w:t>
      </w:r>
      <w:r w:rsidR="004F400A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En polvo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4F400A">
        <w:rPr>
          <w:rFonts w:ascii="Century Gothic" w:hAnsi="Century Gothic"/>
          <w:b/>
          <w:sz w:val="32"/>
          <w:szCs w:val="32"/>
        </w:rPr>
        <w:t>Muä</w:t>
      </w:r>
      <w:r w:rsidR="004F400A" w:rsidRPr="004F400A">
        <w:rPr>
          <w:rFonts w:ascii="Century Gothic" w:hAnsi="Century Gothic"/>
          <w:b/>
          <w:sz w:val="32"/>
          <w:szCs w:val="32"/>
        </w:rPr>
        <w:t>:</w:t>
      </w:r>
      <w:r w:rsidR="004F400A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Piña</w:t>
      </w:r>
    </w:p>
    <w:p w:rsidR="00327FC8" w:rsidRPr="00327FC8" w:rsidRDefault="00BD0DAC" w:rsidP="00327FC8">
      <w:pPr>
        <w:rPr>
          <w:rFonts w:ascii="Century Gothic" w:hAnsi="Century Gothic"/>
          <w:sz w:val="32"/>
          <w:szCs w:val="3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FE8F0D" wp14:editId="4CC2D045">
                <wp:simplePos x="0" y="0"/>
                <wp:positionH relativeFrom="margin">
                  <wp:posOffset>2069465</wp:posOffset>
                </wp:positionH>
                <wp:positionV relativeFrom="paragraph">
                  <wp:posOffset>152400</wp:posOffset>
                </wp:positionV>
                <wp:extent cx="1271905" cy="1828800"/>
                <wp:effectExtent l="76200" t="57150" r="99695" b="118745"/>
                <wp:wrapSquare wrapText="bothSides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905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DE7" w:rsidRPr="00BD0DAC" w:rsidRDefault="001B7DE7" w:rsidP="00BD0DAC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0DAC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FE8F0D" id="Cuadro de texto 11" o:spid="_x0000_s1036" type="#_x0000_t202" style="position:absolute;margin-left:162.95pt;margin-top:12pt;width:100.15pt;height:2in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:rsidR="001B7DE7" w:rsidRPr="00BD0DAC" w:rsidRDefault="001B7DE7" w:rsidP="00BD0DAC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D0DAC"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27FC8" w:rsidRPr="00327FC8">
        <w:rPr>
          <w:rFonts w:ascii="Century Gothic" w:hAnsi="Century Gothic"/>
          <w:sz w:val="32"/>
          <w:szCs w:val="32"/>
        </w:rPr>
        <w:tab/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ab/>
      </w:r>
    </w:p>
    <w:p w:rsidR="00BD0DAC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ab/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Naran</w:t>
      </w:r>
      <w:r w:rsidR="00BD0DAC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Naranja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Nagaingä</w:t>
      </w:r>
      <w:r w:rsidR="00BD0DAC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ab/>
        <w:t>Volando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Nane</w:t>
      </w:r>
      <w:r w:rsidR="00BD0DAC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De repente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Nande</w:t>
      </w:r>
      <w:r w:rsidR="00BD0DAC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Casar, equivocarse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Nainte</w:t>
      </w:r>
      <w:r w:rsidR="00BD0DAC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Agotado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Naga</w:t>
      </w:r>
      <w:r w:rsidR="00BD0DAC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Cansarse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Nagani</w:t>
      </w:r>
      <w:r w:rsidR="00BD0DAC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Atrapar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Ne</w:t>
      </w:r>
      <w:r w:rsidR="00BD0DAC">
        <w:rPr>
          <w:rFonts w:ascii="Century Gothic" w:hAnsi="Century Gothic"/>
          <w:sz w:val="32"/>
          <w:szCs w:val="32"/>
        </w:rPr>
        <w:t xml:space="preserve">: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</w:r>
      <w:r w:rsidR="00BD0DAC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>Tenga</w:t>
      </w:r>
      <w:r w:rsidR="00BD0DAC">
        <w:rPr>
          <w:rFonts w:ascii="Century Gothic" w:hAnsi="Century Gothic"/>
          <w:sz w:val="32"/>
          <w:szCs w:val="32"/>
        </w:rPr>
        <w:t>,</w:t>
      </w:r>
      <w:r w:rsidRPr="00327FC8">
        <w:rPr>
          <w:rFonts w:ascii="Century Gothic" w:hAnsi="Century Gothic"/>
          <w:sz w:val="32"/>
          <w:szCs w:val="32"/>
        </w:rPr>
        <w:t xml:space="preserve"> toma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Nere</w:t>
      </w:r>
      <w:r w:rsidR="00BD0DAC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Por ahí </w:t>
      </w:r>
    </w:p>
    <w:p w:rsidR="00327FC8" w:rsidRPr="00327FC8" w:rsidRDefault="00BD0DAC" w:rsidP="00327FC8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Ne</w:t>
      </w:r>
      <w:r w:rsidR="00327FC8" w:rsidRPr="00327FC8">
        <w:rPr>
          <w:rFonts w:ascii="Century Gothic" w:hAnsi="Century Gothic"/>
          <w:sz w:val="32"/>
          <w:szCs w:val="32"/>
        </w:rPr>
        <w:t>de</w:t>
      </w:r>
      <w:r>
        <w:rPr>
          <w:rFonts w:ascii="Century Gothic" w:hAnsi="Century Gothic"/>
          <w:sz w:val="32"/>
          <w:szCs w:val="32"/>
        </w:rPr>
        <w:t xml:space="preserve">:       </w:t>
      </w:r>
      <w:r w:rsidR="00327FC8" w:rsidRPr="00327FC8">
        <w:rPr>
          <w:rFonts w:ascii="Century Gothic" w:hAnsi="Century Gothic"/>
          <w:sz w:val="32"/>
          <w:szCs w:val="32"/>
        </w:rPr>
        <w:tab/>
        <w:t>Equivocarse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Nedrin</w:t>
      </w:r>
      <w:r w:rsidR="00BD0DAC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Este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Nebe</w:t>
      </w:r>
      <w:r w:rsidR="00BD0DAC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>Se quedo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Negä</w:t>
      </w:r>
      <w:r w:rsidR="00BD0DAC">
        <w:rPr>
          <w:rFonts w:ascii="Century Gothic" w:hAnsi="Century Gothic"/>
          <w:sz w:val="32"/>
          <w:szCs w:val="32"/>
        </w:rPr>
        <w:t xml:space="preserve">: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="00BD0DAC" w:rsidRPr="00327FC8">
        <w:rPr>
          <w:rFonts w:ascii="Century Gothic" w:hAnsi="Century Gothic"/>
          <w:sz w:val="32"/>
          <w:szCs w:val="32"/>
        </w:rPr>
        <w:t>desapareció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lastRenderedPageBreak/>
        <w:t>Nete</w:t>
      </w:r>
      <w:r w:rsidR="00BD0DAC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Aquí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Nengä</w:t>
      </w:r>
      <w:r w:rsidR="00BD0DAC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ab/>
        <w:t>Resbalarse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Neri</w:t>
      </w:r>
      <w:r w:rsidR="00BD0DAC">
        <w:rPr>
          <w:rFonts w:ascii="Century Gothic" w:hAnsi="Century Gothic"/>
          <w:sz w:val="32"/>
          <w:szCs w:val="32"/>
        </w:rPr>
        <w:t xml:space="preserve">:               </w:t>
      </w:r>
      <w:r w:rsidRPr="00327FC8">
        <w:rPr>
          <w:rFonts w:ascii="Century Gothic" w:hAnsi="Century Gothic"/>
          <w:sz w:val="32"/>
          <w:szCs w:val="32"/>
        </w:rPr>
        <w:t xml:space="preserve"> es esto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Nen</w:t>
      </w:r>
      <w:r w:rsidR="00BD0DAC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Correr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Nebete</w:t>
      </w:r>
      <w:r w:rsidR="00BD0DAC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Se </w:t>
      </w:r>
      <w:r w:rsidR="00BD0DAC" w:rsidRPr="00327FC8">
        <w:rPr>
          <w:rFonts w:ascii="Century Gothic" w:hAnsi="Century Gothic"/>
          <w:sz w:val="32"/>
          <w:szCs w:val="32"/>
        </w:rPr>
        <w:t>quedó</w:t>
      </w:r>
      <w:r w:rsidR="00BD0DAC">
        <w:rPr>
          <w:rFonts w:ascii="Century Gothic" w:hAnsi="Century Gothic"/>
          <w:sz w:val="32"/>
          <w:szCs w:val="32"/>
        </w:rPr>
        <w:t xml:space="preserve">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Negwäre</w:t>
      </w:r>
      <w:r w:rsidR="00BD0DAC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Para </w:t>
      </w:r>
      <w:r w:rsidR="00BD0DAC" w:rsidRPr="00327FC8">
        <w:rPr>
          <w:rFonts w:ascii="Century Gothic" w:hAnsi="Century Gothic"/>
          <w:sz w:val="32"/>
          <w:szCs w:val="32"/>
        </w:rPr>
        <w:t>acá</w:t>
      </w:r>
    </w:p>
    <w:p w:rsidR="00327FC8" w:rsidRPr="00327FC8" w:rsidRDefault="00BD0DAC" w:rsidP="00327FC8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Nedon:    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Abajo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Nedongwäre</w:t>
      </w:r>
      <w:r w:rsidR="00BD0DAC">
        <w:rPr>
          <w:rFonts w:ascii="Century Gothic" w:hAnsi="Century Gothic"/>
          <w:sz w:val="32"/>
          <w:szCs w:val="32"/>
        </w:rPr>
        <w:t xml:space="preserve">: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Para Abajo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Nedringwäre</w:t>
      </w:r>
      <w:r w:rsidR="00BD0DAC">
        <w:rPr>
          <w:rFonts w:ascii="Century Gothic" w:hAnsi="Century Gothic"/>
          <w:sz w:val="32"/>
          <w:szCs w:val="32"/>
        </w:rPr>
        <w:t xml:space="preserve">: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Para arriba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Nebete</w:t>
      </w:r>
      <w:r w:rsidR="00BD0DAC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Soltar</w:t>
      </w:r>
    </w:p>
    <w:p w:rsidR="00BD0DAC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Nebete</w:t>
      </w:r>
      <w:r w:rsidR="00BD0DAC">
        <w:rPr>
          <w:rFonts w:ascii="Century Gothic" w:hAnsi="Century Gothic"/>
          <w:sz w:val="32"/>
          <w:szCs w:val="32"/>
        </w:rPr>
        <w:t xml:space="preserve">:           </w:t>
      </w:r>
      <w:r w:rsidR="00BD0DAC">
        <w:rPr>
          <w:rFonts w:ascii="Century Gothic" w:hAnsi="Century Gothic"/>
          <w:sz w:val="32"/>
          <w:szCs w:val="32"/>
        </w:rPr>
        <w:tab/>
        <w:t>Asustado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Ni</w:t>
      </w:r>
      <w:r w:rsidR="00BD0DAC">
        <w:rPr>
          <w:rFonts w:ascii="Century Gothic" w:hAnsi="Century Gothic"/>
          <w:sz w:val="32"/>
          <w:szCs w:val="32"/>
        </w:rPr>
        <w:t xml:space="preserve">:      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Nosotros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Nire</w:t>
      </w:r>
      <w:r w:rsidR="00BD0DAC">
        <w:rPr>
          <w:rFonts w:ascii="Century Gothic" w:hAnsi="Century Gothic"/>
          <w:sz w:val="32"/>
          <w:szCs w:val="32"/>
        </w:rPr>
        <w:t xml:space="preserve">:                </w:t>
      </w:r>
      <w:r w:rsidRPr="00327FC8">
        <w:rPr>
          <w:rFonts w:ascii="Century Gothic" w:hAnsi="Century Gothic"/>
          <w:sz w:val="32"/>
          <w:szCs w:val="32"/>
        </w:rPr>
        <w:tab/>
        <w:t>Vivo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Nibe</w:t>
      </w:r>
      <w:r w:rsidR="00BD0DAC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Cuantos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Nise</w:t>
      </w:r>
      <w:r w:rsidR="00BD0DAC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Señalar persona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Nimä</w:t>
      </w:r>
      <w:r w:rsidR="00BD0DAC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</w:r>
      <w:r w:rsidR="00BD0DAC">
        <w:rPr>
          <w:rFonts w:ascii="Century Gothic" w:hAnsi="Century Gothic"/>
          <w:sz w:val="32"/>
          <w:szCs w:val="32"/>
        </w:rPr>
        <w:t xml:space="preserve">tres </w:t>
      </w:r>
      <w:r w:rsidRPr="00327FC8">
        <w:rPr>
          <w:rFonts w:ascii="Century Gothic" w:hAnsi="Century Gothic"/>
          <w:sz w:val="32"/>
          <w:szCs w:val="32"/>
        </w:rPr>
        <w:t>Persona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Niti</w:t>
      </w:r>
      <w:r w:rsidR="00BD0DAC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</w:r>
      <w:r w:rsidR="00BD0DAC">
        <w:rPr>
          <w:rFonts w:ascii="Century Gothic" w:hAnsi="Century Gothic"/>
          <w:sz w:val="32"/>
          <w:szCs w:val="32"/>
        </w:rPr>
        <w:t xml:space="preserve">seis </w:t>
      </w:r>
      <w:r w:rsidRPr="00327FC8">
        <w:rPr>
          <w:rFonts w:ascii="Century Gothic" w:hAnsi="Century Gothic"/>
          <w:sz w:val="32"/>
          <w:szCs w:val="32"/>
        </w:rPr>
        <w:t>Persona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Nibi</w:t>
      </w:r>
      <w:r w:rsidR="00BD0DAC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Vaca, verbo estar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Nibira</w:t>
      </w:r>
      <w:r w:rsidR="00BD0DAC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ab/>
        <w:t>Ya esta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Niré</w:t>
      </w:r>
      <w:r w:rsidR="00BD0DAC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Quien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Niga</w:t>
      </w:r>
      <w:r w:rsidR="00BD0DAC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Molestar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lastRenderedPageBreak/>
        <w:t>Nini</w:t>
      </w:r>
      <w:r w:rsidR="00BD0DAC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Dijo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Nininda</w:t>
      </w:r>
      <w:r w:rsidR="00BD0DAC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Dijeron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Nigwe</w:t>
      </w:r>
      <w:r w:rsidR="00BD0DAC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De nosotros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Niri</w:t>
      </w:r>
      <w:r w:rsidR="00BD0DAC">
        <w:rPr>
          <w:rFonts w:ascii="Century Gothic" w:hAnsi="Century Gothic"/>
          <w:sz w:val="32"/>
          <w:szCs w:val="32"/>
        </w:rPr>
        <w:t xml:space="preserve">:  </w:t>
      </w:r>
      <w:r w:rsidR="00BD0DAC">
        <w:rPr>
          <w:rFonts w:ascii="Century Gothic" w:hAnsi="Century Gothic"/>
          <w:sz w:val="32"/>
          <w:szCs w:val="32"/>
        </w:rPr>
        <w:tab/>
        <w:t xml:space="preserve">         Lo hiz</w:t>
      </w:r>
      <w:r w:rsidRPr="00327FC8">
        <w:rPr>
          <w:rFonts w:ascii="Century Gothic" w:hAnsi="Century Gothic"/>
          <w:sz w:val="32"/>
          <w:szCs w:val="32"/>
        </w:rPr>
        <w:t>o</w:t>
      </w:r>
    </w:p>
    <w:p w:rsidR="00327FC8" w:rsidRPr="00327FC8" w:rsidRDefault="00BD0DAC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</w:t>
      </w:r>
      <w:r w:rsidR="00327FC8" w:rsidRPr="00327FC8">
        <w:rPr>
          <w:rFonts w:ascii="Century Gothic" w:hAnsi="Century Gothic"/>
          <w:sz w:val="32"/>
          <w:szCs w:val="32"/>
        </w:rPr>
        <w:t>i</w:t>
      </w:r>
      <w:r>
        <w:rPr>
          <w:rFonts w:ascii="Century Gothic" w:hAnsi="Century Gothic"/>
          <w:sz w:val="32"/>
          <w:szCs w:val="32"/>
        </w:rPr>
        <w:t xml:space="preserve">:            </w:t>
      </w:r>
      <w:r w:rsidR="00327FC8" w:rsidRPr="00327FC8">
        <w:rPr>
          <w:rFonts w:ascii="Century Gothic" w:hAnsi="Century Gothic"/>
          <w:sz w:val="32"/>
          <w:szCs w:val="32"/>
        </w:rPr>
        <w:tab/>
        <w:t>Nosotros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Niente</w:t>
      </w:r>
      <w:r w:rsidR="00BD0DAC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Regarse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Niguen</w:t>
      </w:r>
      <w:r w:rsidR="00BD0DAC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Ir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Niguienda</w:t>
      </w:r>
      <w:r w:rsidR="00BD0DAC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Se va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Nonda</w:t>
      </w:r>
      <w:r w:rsidR="00BD0DAC">
        <w:rPr>
          <w:rFonts w:ascii="Century Gothic" w:hAnsi="Century Gothic"/>
          <w:sz w:val="32"/>
          <w:szCs w:val="32"/>
        </w:rPr>
        <w:t xml:space="preserve">:   </w:t>
      </w:r>
      <w:r w:rsidR="0019548A">
        <w:rPr>
          <w:rFonts w:ascii="Century Gothic" w:hAnsi="Century Gothic"/>
          <w:sz w:val="32"/>
          <w:szCs w:val="32"/>
        </w:rPr>
        <w:t xml:space="preserve"> </w:t>
      </w:r>
      <w:r w:rsidR="0019548A">
        <w:rPr>
          <w:rFonts w:ascii="Century Gothic" w:hAnsi="Century Gothic"/>
          <w:sz w:val="32"/>
          <w:szCs w:val="32"/>
        </w:rPr>
        <w:tab/>
        <w:t>v</w:t>
      </w:r>
      <w:r w:rsidR="0019548A" w:rsidRPr="00327FC8">
        <w:rPr>
          <w:rFonts w:ascii="Century Gothic" w:hAnsi="Century Gothic"/>
          <w:sz w:val="32"/>
          <w:szCs w:val="32"/>
        </w:rPr>
        <w:t>áyase</w:t>
      </w:r>
    </w:p>
    <w:p w:rsidR="00327FC8" w:rsidRPr="00327FC8" w:rsidRDefault="0019548A" w:rsidP="00327FC8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Noin:        </w:t>
      </w:r>
      <w:r w:rsidR="00327FC8" w:rsidRPr="00327FC8">
        <w:rPr>
          <w:rFonts w:ascii="Century Gothic" w:hAnsi="Century Gothic"/>
          <w:sz w:val="32"/>
          <w:szCs w:val="32"/>
        </w:rPr>
        <w:t xml:space="preserve"> </w:t>
      </w:r>
      <w:r w:rsidR="00327FC8" w:rsidRPr="00327FC8">
        <w:rPr>
          <w:rFonts w:ascii="Century Gothic" w:hAnsi="Century Gothic"/>
          <w:sz w:val="32"/>
          <w:szCs w:val="32"/>
        </w:rPr>
        <w:tab/>
        <w:t>Caminando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Noinde</w:t>
      </w:r>
      <w:r w:rsidR="0019548A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Probar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Nö</w:t>
      </w:r>
      <w:r w:rsidR="0019548A">
        <w:rPr>
          <w:rFonts w:ascii="Century Gothic" w:hAnsi="Century Gothic"/>
          <w:sz w:val="32"/>
          <w:szCs w:val="32"/>
        </w:rPr>
        <w:t xml:space="preserve">:          </w:t>
      </w:r>
      <w:r w:rsidRPr="00327FC8">
        <w:rPr>
          <w:rFonts w:ascii="Century Gothic" w:hAnsi="Century Gothic"/>
          <w:sz w:val="32"/>
          <w:szCs w:val="32"/>
        </w:rPr>
        <w:tab/>
        <w:t xml:space="preserve">Cerca, quebró  </w:t>
      </w:r>
    </w:p>
    <w:p w:rsidR="00327FC8" w:rsidRPr="00327FC8" w:rsidRDefault="0019548A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</w:t>
      </w:r>
      <w:r w:rsidR="00327FC8" w:rsidRPr="00327FC8">
        <w:rPr>
          <w:rFonts w:ascii="Century Gothic" w:hAnsi="Century Gothic"/>
          <w:sz w:val="32"/>
          <w:szCs w:val="32"/>
        </w:rPr>
        <w:t>ö</w:t>
      </w:r>
      <w:r>
        <w:rPr>
          <w:rFonts w:ascii="Century Gothic" w:hAnsi="Century Gothic"/>
          <w:sz w:val="32"/>
          <w:szCs w:val="32"/>
        </w:rPr>
        <w:t xml:space="preserve">:          </w:t>
      </w:r>
      <w:r w:rsidR="00327FC8" w:rsidRPr="00327FC8">
        <w:rPr>
          <w:rFonts w:ascii="Century Gothic" w:hAnsi="Century Gothic"/>
          <w:sz w:val="32"/>
          <w:szCs w:val="32"/>
        </w:rPr>
        <w:tab/>
        <w:t>Sandiguela</w:t>
      </w:r>
    </w:p>
    <w:p w:rsidR="00327FC8" w:rsidRPr="00327FC8" w:rsidRDefault="0019548A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</w:t>
      </w:r>
      <w:r w:rsidR="00327FC8" w:rsidRPr="00327FC8">
        <w:rPr>
          <w:rFonts w:ascii="Century Gothic" w:hAnsi="Century Gothic"/>
          <w:sz w:val="32"/>
          <w:szCs w:val="32"/>
        </w:rPr>
        <w:t>öte</w:t>
      </w:r>
      <w:r>
        <w:rPr>
          <w:rFonts w:ascii="Century Gothic" w:hAnsi="Century Gothic"/>
          <w:sz w:val="32"/>
          <w:szCs w:val="32"/>
        </w:rPr>
        <w:t xml:space="preserve">:       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Rompió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Nödö</w:t>
      </w:r>
      <w:r w:rsidR="0019548A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ab/>
        <w:t>Se rompió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Nöta</w:t>
      </w:r>
      <w:r w:rsidR="0019548A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Seco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Nogo</w:t>
      </w:r>
      <w:r w:rsidR="0019548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Señala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Nögö</w:t>
      </w:r>
      <w:r w:rsidR="0019548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Sembrar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Nögä</w:t>
      </w:r>
      <w:r w:rsidR="0019548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Se Quebró </w:t>
      </w:r>
    </w:p>
    <w:p w:rsidR="00327FC8" w:rsidRPr="00327FC8" w:rsidRDefault="0019548A" w:rsidP="00327FC8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nu:           </w:t>
      </w:r>
      <w:r w:rsidR="00327FC8" w:rsidRPr="00327FC8">
        <w:rPr>
          <w:rFonts w:ascii="Century Gothic" w:hAnsi="Century Gothic"/>
          <w:sz w:val="32"/>
          <w:szCs w:val="32"/>
        </w:rPr>
        <w:t xml:space="preserve"> </w:t>
      </w:r>
      <w:r w:rsidR="00327FC8" w:rsidRPr="00327FC8">
        <w:rPr>
          <w:rFonts w:ascii="Century Gothic" w:hAnsi="Century Gothic"/>
          <w:sz w:val="32"/>
          <w:szCs w:val="32"/>
        </w:rPr>
        <w:tab/>
        <w:t>Perro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nü</w:t>
      </w:r>
      <w:r w:rsidR="0019548A">
        <w:rPr>
          <w:rFonts w:ascii="Century Gothic" w:hAnsi="Century Gothic"/>
          <w:sz w:val="32"/>
          <w:szCs w:val="32"/>
        </w:rPr>
        <w:t xml:space="preserve">:           </w:t>
      </w:r>
      <w:r w:rsidRPr="00327FC8">
        <w:rPr>
          <w:rFonts w:ascii="Century Gothic" w:hAnsi="Century Gothic"/>
          <w:sz w:val="32"/>
          <w:szCs w:val="32"/>
        </w:rPr>
        <w:tab/>
        <w:t xml:space="preserve">Nutria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lastRenderedPageBreak/>
        <w:t>Nüre</w:t>
      </w:r>
      <w:r w:rsidR="0019548A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Forma de nutria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Nugwä</w:t>
      </w:r>
      <w:r w:rsidR="0019548A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Pájaro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Nube</w:t>
      </w:r>
      <w:r w:rsidR="0019548A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Varios perros </w:t>
      </w:r>
    </w:p>
    <w:p w:rsidR="00327FC8" w:rsidRPr="00327FC8" w:rsidRDefault="0019548A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</w:t>
      </w:r>
      <w:r w:rsidR="00327FC8" w:rsidRPr="00327FC8">
        <w:rPr>
          <w:rFonts w:ascii="Century Gothic" w:hAnsi="Century Gothic"/>
          <w:sz w:val="32"/>
          <w:szCs w:val="32"/>
        </w:rPr>
        <w:t>ugrä</w:t>
      </w:r>
      <w:r>
        <w:rPr>
          <w:rFonts w:ascii="Century Gothic" w:hAnsi="Century Gothic"/>
          <w:sz w:val="32"/>
          <w:szCs w:val="32"/>
        </w:rPr>
        <w:t xml:space="preserve">:      </w:t>
      </w:r>
      <w:r w:rsidR="00327FC8" w:rsidRPr="00327FC8">
        <w:rPr>
          <w:rFonts w:ascii="Century Gothic" w:hAnsi="Century Gothic"/>
          <w:sz w:val="32"/>
          <w:szCs w:val="32"/>
        </w:rPr>
        <w:tab/>
        <w:t>Para Perro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Nü</w:t>
      </w:r>
      <w:r w:rsidR="0019548A">
        <w:rPr>
          <w:rFonts w:ascii="Century Gothic" w:hAnsi="Century Gothic"/>
          <w:sz w:val="32"/>
          <w:szCs w:val="32"/>
        </w:rPr>
        <w:t xml:space="preserve">:           </w:t>
      </w:r>
      <w:r w:rsidR="0019548A">
        <w:rPr>
          <w:rFonts w:ascii="Century Gothic" w:hAnsi="Century Gothic"/>
          <w:sz w:val="32"/>
          <w:szCs w:val="32"/>
        </w:rPr>
        <w:tab/>
        <w:t xml:space="preserve">llego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Nuchi</w:t>
      </w:r>
      <w:r w:rsidR="0019548A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Perrito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Nüen</w:t>
      </w:r>
      <w:r w:rsidR="0019548A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Hicharse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Nuen</w:t>
      </w:r>
      <w:r w:rsidR="0019548A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Hinchar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Nuri</w:t>
      </w:r>
      <w:r w:rsidR="0019548A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Tocar,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Nusi</w:t>
      </w:r>
      <w:r w:rsidR="0019548A">
        <w:rPr>
          <w:rFonts w:ascii="Century Gothic" w:hAnsi="Century Gothic"/>
          <w:sz w:val="32"/>
          <w:szCs w:val="32"/>
        </w:rPr>
        <w:t xml:space="preserve">: </w:t>
      </w:r>
      <w:r w:rsidR="0019548A">
        <w:rPr>
          <w:rFonts w:ascii="Century Gothic" w:hAnsi="Century Gothic"/>
          <w:sz w:val="32"/>
          <w:szCs w:val="32"/>
        </w:rPr>
        <w:tab/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Armadillo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Nunie</w:t>
      </w:r>
      <w:r w:rsidR="0019548A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Que hiciste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Nüta</w:t>
      </w:r>
      <w:r w:rsidR="0019548A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Llego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Nugwe</w:t>
      </w:r>
      <w:r w:rsidR="0019548A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Quemar, desarrollar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Nungwe</w:t>
      </w:r>
      <w:r w:rsidR="0019548A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De nosotros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Nügue</w:t>
      </w:r>
      <w:r w:rsidR="0019548A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Llegaron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Nurä</w:t>
      </w:r>
      <w:r w:rsidR="0019548A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ab/>
        <w:t>Semilla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Nuli</w:t>
      </w:r>
      <w:r w:rsidR="0019548A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Caca de gallina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Nun</w:t>
      </w:r>
      <w:r w:rsidR="0019548A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Nosotro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Nundre</w:t>
      </w:r>
      <w:r w:rsidR="0019548A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Vosotros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Nüne</w:t>
      </w:r>
      <w:r w:rsidR="0019548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Vivir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Nura</w:t>
      </w:r>
      <w:r w:rsidR="0019548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Semilla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lastRenderedPageBreak/>
        <w:t>Nürä</w:t>
      </w:r>
      <w:r w:rsidR="0019548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Sobrino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Nubaire</w:t>
      </w:r>
      <w:r w:rsidR="0019548A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Esperar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Nürun</w:t>
      </w:r>
      <w:r w:rsidR="0019548A">
        <w:rPr>
          <w:rFonts w:ascii="Century Gothic" w:hAnsi="Century Gothic"/>
          <w:sz w:val="32"/>
          <w:szCs w:val="32"/>
        </w:rPr>
        <w:t xml:space="preserve">:     </w:t>
      </w:r>
      <w:r w:rsidR="0019548A">
        <w:rPr>
          <w:rFonts w:ascii="Century Gothic" w:hAnsi="Century Gothic"/>
          <w:sz w:val="32"/>
          <w:szCs w:val="32"/>
        </w:rPr>
        <w:tab/>
        <w:t xml:space="preserve">zompopa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Nubaire</w:t>
      </w:r>
      <w:r w:rsidR="0019548A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</w:r>
      <w:r w:rsidR="0019548A" w:rsidRPr="00327FC8">
        <w:rPr>
          <w:rFonts w:ascii="Century Gothic" w:hAnsi="Century Gothic"/>
          <w:sz w:val="32"/>
          <w:szCs w:val="32"/>
        </w:rPr>
        <w:t>Soquete:</w:t>
      </w:r>
      <w:r w:rsidRPr="00327FC8">
        <w:rPr>
          <w:rFonts w:ascii="Century Gothic" w:hAnsi="Century Gothic"/>
          <w:sz w:val="32"/>
          <w:szCs w:val="32"/>
        </w:rPr>
        <w:t xml:space="preserve"> sore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ab/>
      </w:r>
    </w:p>
    <w:p w:rsidR="0019548A" w:rsidRDefault="0019548A" w:rsidP="00327FC8">
      <w:pPr>
        <w:rPr>
          <w:rFonts w:ascii="Century Gothic" w:hAnsi="Century Gothic"/>
          <w:sz w:val="32"/>
          <w:szCs w:val="3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5EC875" wp14:editId="463D1907">
                <wp:simplePos x="0" y="0"/>
                <wp:positionH relativeFrom="margin">
                  <wp:posOffset>1870710</wp:posOffset>
                </wp:positionH>
                <wp:positionV relativeFrom="paragraph">
                  <wp:posOffset>1270</wp:posOffset>
                </wp:positionV>
                <wp:extent cx="1134110" cy="1828800"/>
                <wp:effectExtent l="57150" t="57150" r="85090" b="108585"/>
                <wp:wrapSquare wrapText="bothSides"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11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DE7" w:rsidRPr="0019548A" w:rsidRDefault="001B7DE7" w:rsidP="0019548A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548A"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5EC875" id="Cuadro de texto 12" o:spid="_x0000_s1037" type="#_x0000_t202" style="position:absolute;margin-left:147.3pt;margin-top:.1pt;width:89.3pt;height:2in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:rsidR="001B7DE7" w:rsidRPr="0019548A" w:rsidRDefault="001B7DE7" w:rsidP="0019548A">
                      <w:pPr>
                        <w:jc w:val="center"/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9548A"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Ñ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19548A" w:rsidRDefault="0019548A" w:rsidP="00327FC8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 </w:t>
      </w:r>
    </w:p>
    <w:p w:rsidR="0019548A" w:rsidRDefault="0019548A" w:rsidP="00327FC8">
      <w:pPr>
        <w:rPr>
          <w:rFonts w:ascii="Century Gothic" w:hAnsi="Century Gothic"/>
          <w:sz w:val="32"/>
          <w:szCs w:val="32"/>
        </w:rPr>
      </w:pP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Ñain</w:t>
      </w:r>
      <w:r w:rsidR="0019548A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ab/>
        <w:t xml:space="preserve">Tomar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Ñadre</w:t>
      </w:r>
      <w:r w:rsidR="0019548A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ab/>
        <w:t xml:space="preserve">Tomar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Ñare</w:t>
      </w:r>
      <w:r w:rsidR="0019548A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ab/>
        <w:t xml:space="preserve">Para tomar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Ñaba</w:t>
      </w:r>
      <w:r w:rsidR="0019548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 xml:space="preserve">Tomaba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Ñagare</w:t>
      </w:r>
      <w:r w:rsidR="0019548A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No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Ñaña</w:t>
      </w:r>
      <w:r w:rsidR="0019548A">
        <w:rPr>
          <w:rFonts w:ascii="Century Gothic" w:hAnsi="Century Gothic"/>
          <w:sz w:val="32"/>
          <w:szCs w:val="32"/>
        </w:rPr>
        <w:t xml:space="preserve">:  </w:t>
      </w:r>
      <w:r w:rsidR="0019548A">
        <w:rPr>
          <w:rFonts w:ascii="Century Gothic" w:hAnsi="Century Gothic"/>
          <w:sz w:val="32"/>
          <w:szCs w:val="32"/>
        </w:rPr>
        <w:tab/>
        <w:t xml:space="preserve">      </w:t>
      </w:r>
      <w:r w:rsidRPr="00327FC8">
        <w:rPr>
          <w:rFonts w:ascii="Century Gothic" w:hAnsi="Century Gothic"/>
          <w:sz w:val="32"/>
          <w:szCs w:val="32"/>
        </w:rPr>
        <w:t xml:space="preserve"> Sonido de acusación     </w:t>
      </w:r>
    </w:p>
    <w:p w:rsid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Ñai</w:t>
      </w:r>
      <w:r w:rsidR="0019548A">
        <w:rPr>
          <w:rFonts w:ascii="Century Gothic" w:hAnsi="Century Gothic"/>
          <w:sz w:val="32"/>
          <w:szCs w:val="32"/>
        </w:rPr>
        <w:t xml:space="preserve">: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Consumir </w:t>
      </w:r>
    </w:p>
    <w:p w:rsidR="0019548A" w:rsidRPr="00327FC8" w:rsidRDefault="0019548A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Ñaingä</w:t>
      </w:r>
      <w:r>
        <w:rPr>
          <w:rFonts w:ascii="Century Gothic" w:hAnsi="Century Gothic"/>
          <w:sz w:val="32"/>
          <w:szCs w:val="32"/>
        </w:rPr>
        <w:t xml:space="preserve">:           tragar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Ñä</w:t>
      </w:r>
      <w:r w:rsidR="0019548A">
        <w:rPr>
          <w:rFonts w:ascii="Century Gothic" w:hAnsi="Century Gothic"/>
          <w:sz w:val="32"/>
          <w:szCs w:val="32"/>
        </w:rPr>
        <w:t xml:space="preserve">:           </w:t>
      </w:r>
      <w:r w:rsidRPr="00327FC8">
        <w:rPr>
          <w:rFonts w:ascii="Century Gothic" w:hAnsi="Century Gothic"/>
          <w:sz w:val="32"/>
          <w:szCs w:val="32"/>
        </w:rPr>
        <w:tab/>
        <w:t xml:space="preserve">Tepescuincle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Ñä</w:t>
      </w:r>
      <w:r w:rsidR="0019548A">
        <w:rPr>
          <w:rFonts w:ascii="Century Gothic" w:hAnsi="Century Gothic"/>
          <w:sz w:val="32"/>
          <w:szCs w:val="32"/>
        </w:rPr>
        <w:t xml:space="preserve">:     </w:t>
      </w:r>
      <w:r w:rsidR="0019548A">
        <w:rPr>
          <w:rFonts w:ascii="Century Gothic" w:hAnsi="Century Gothic"/>
          <w:sz w:val="32"/>
          <w:szCs w:val="32"/>
        </w:rPr>
        <w:tab/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Frutas de sombrilla de pobre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Ñägue</w:t>
      </w:r>
      <w:r w:rsidR="0019548A">
        <w:rPr>
          <w:rFonts w:ascii="Century Gothic" w:hAnsi="Century Gothic"/>
          <w:sz w:val="32"/>
          <w:szCs w:val="32"/>
        </w:rPr>
        <w:t xml:space="preserve">:     </w:t>
      </w:r>
      <w:r w:rsidR="0019548A">
        <w:rPr>
          <w:rFonts w:ascii="Century Gothic" w:hAnsi="Century Gothic"/>
          <w:sz w:val="32"/>
          <w:szCs w:val="32"/>
        </w:rPr>
        <w:tab/>
        <w:t xml:space="preserve">regañar, decir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Ñägäre</w:t>
      </w:r>
      <w:r w:rsidR="0019548A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No hay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lastRenderedPageBreak/>
        <w:t>Ñäi</w:t>
      </w:r>
      <w:r w:rsidR="0019548A">
        <w:rPr>
          <w:rFonts w:ascii="Century Gothic" w:hAnsi="Century Gothic"/>
          <w:sz w:val="32"/>
          <w:szCs w:val="32"/>
        </w:rPr>
        <w:t xml:space="preserve">: </w:t>
      </w:r>
      <w:r w:rsidR="0019548A">
        <w:rPr>
          <w:rFonts w:ascii="Century Gothic" w:hAnsi="Century Gothic"/>
          <w:sz w:val="32"/>
          <w:szCs w:val="32"/>
        </w:rPr>
        <w:tab/>
        <w:t xml:space="preserve">               </w:t>
      </w:r>
      <w:r w:rsidRPr="00327FC8">
        <w:rPr>
          <w:rFonts w:ascii="Century Gothic" w:hAnsi="Century Gothic"/>
          <w:sz w:val="32"/>
          <w:szCs w:val="32"/>
        </w:rPr>
        <w:t xml:space="preserve"> Grieta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Ñäite</w:t>
      </w:r>
      <w:r w:rsidR="0019548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>En medio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Ñäligwä</w:t>
      </w:r>
      <w:r w:rsidR="0019548A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ab/>
        <w:t xml:space="preserve">Frijol poroto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proofErr w:type="gramStart"/>
      <w:r w:rsidRPr="00CB0F79">
        <w:rPr>
          <w:rFonts w:ascii="Century Gothic" w:hAnsi="Century Gothic"/>
          <w:b/>
          <w:sz w:val="32"/>
          <w:szCs w:val="32"/>
        </w:rPr>
        <w:t>Ñäri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="0019548A">
        <w:rPr>
          <w:rFonts w:ascii="Century Gothic" w:hAnsi="Century Gothic"/>
          <w:sz w:val="32"/>
          <w:szCs w:val="32"/>
        </w:rPr>
        <w:t>:</w:t>
      </w:r>
      <w:proofErr w:type="gramEnd"/>
      <w:r w:rsidR="0019548A">
        <w:rPr>
          <w:rFonts w:ascii="Century Gothic" w:hAnsi="Century Gothic"/>
          <w:sz w:val="32"/>
          <w:szCs w:val="32"/>
        </w:rPr>
        <w:t xml:space="preserve">         </w:t>
      </w:r>
      <w:r w:rsidRPr="00327FC8">
        <w:rPr>
          <w:rFonts w:ascii="Century Gothic" w:hAnsi="Century Gothic"/>
          <w:sz w:val="32"/>
          <w:szCs w:val="32"/>
        </w:rPr>
        <w:tab/>
        <w:t>Medir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Ñäri</w:t>
      </w:r>
      <w:r w:rsidR="0019548A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ab/>
        <w:t>Orden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Ñere</w:t>
      </w:r>
      <w:r w:rsidR="0019548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Decir, mojado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Ñei</w:t>
      </w:r>
      <w:r w:rsidR="0019548A">
        <w:rPr>
          <w:rFonts w:ascii="Century Gothic" w:hAnsi="Century Gothic"/>
          <w:sz w:val="32"/>
          <w:szCs w:val="32"/>
        </w:rPr>
        <w:t xml:space="preserve">:          </w:t>
      </w:r>
      <w:r w:rsidRPr="00327FC8">
        <w:rPr>
          <w:rFonts w:ascii="Century Gothic" w:hAnsi="Century Gothic"/>
          <w:sz w:val="32"/>
          <w:szCs w:val="32"/>
        </w:rPr>
        <w:tab/>
        <w:t xml:space="preserve">Dirán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Ñe</w:t>
      </w:r>
      <w:r w:rsidR="0019548A">
        <w:rPr>
          <w:rFonts w:ascii="Century Gothic" w:hAnsi="Century Gothic"/>
          <w:sz w:val="32"/>
          <w:szCs w:val="32"/>
        </w:rPr>
        <w:t xml:space="preserve">:          </w:t>
      </w:r>
      <w:r w:rsidRPr="00327FC8">
        <w:rPr>
          <w:rFonts w:ascii="Century Gothic" w:hAnsi="Century Gothic"/>
          <w:sz w:val="32"/>
          <w:szCs w:val="32"/>
        </w:rPr>
        <w:tab/>
        <w:t xml:space="preserve">Diga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Ñedi</w:t>
      </w:r>
      <w:r w:rsidR="0019548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Dirán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Ñegä</w:t>
      </w:r>
      <w:r w:rsidR="0019548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 xml:space="preserve">Mensajero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Ñotra</w:t>
      </w:r>
      <w:r w:rsidR="0019548A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Luz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Ñoi</w:t>
      </w:r>
      <w:r w:rsidR="0019548A">
        <w:rPr>
          <w:rFonts w:ascii="Century Gothic" w:hAnsi="Century Gothic"/>
          <w:sz w:val="32"/>
          <w:szCs w:val="32"/>
        </w:rPr>
        <w:t xml:space="preserve">:          </w:t>
      </w:r>
      <w:r w:rsidRPr="00327FC8">
        <w:rPr>
          <w:rFonts w:ascii="Century Gothic" w:hAnsi="Century Gothic"/>
          <w:sz w:val="32"/>
          <w:szCs w:val="32"/>
        </w:rPr>
        <w:tab/>
        <w:t xml:space="preserve">Caldo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Ñori</w:t>
      </w:r>
      <w:r w:rsidR="0019548A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Como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Ño</w:t>
      </w:r>
      <w:r w:rsidR="0019548A">
        <w:rPr>
          <w:rFonts w:ascii="Century Gothic" w:hAnsi="Century Gothic"/>
          <w:sz w:val="32"/>
          <w:szCs w:val="32"/>
        </w:rPr>
        <w:t xml:space="preserve">:              </w:t>
      </w:r>
      <w:r w:rsidRPr="00327FC8">
        <w:rPr>
          <w:rFonts w:ascii="Century Gothic" w:hAnsi="Century Gothic"/>
          <w:sz w:val="32"/>
          <w:szCs w:val="32"/>
        </w:rPr>
        <w:tab/>
        <w:t>Rio</w:t>
      </w:r>
      <w:r w:rsidR="0019548A">
        <w:rPr>
          <w:rFonts w:ascii="Century Gothic" w:hAnsi="Century Gothic"/>
          <w:sz w:val="32"/>
          <w:szCs w:val="32"/>
        </w:rPr>
        <w:t xml:space="preserve">, agua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Ño btä</w:t>
      </w:r>
      <w:r w:rsidR="0019548A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Por que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Ñobo</w:t>
      </w:r>
      <w:r w:rsidR="0019548A">
        <w:rPr>
          <w:rFonts w:ascii="Century Gothic" w:hAnsi="Century Gothic"/>
          <w:sz w:val="32"/>
          <w:szCs w:val="32"/>
        </w:rPr>
        <w:t xml:space="preserve">: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="0019548A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ab/>
        <w:t>Cangrejo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Ñö</w:t>
      </w:r>
      <w:r w:rsidR="0019548A">
        <w:rPr>
          <w:rFonts w:ascii="Century Gothic" w:hAnsi="Century Gothic"/>
          <w:sz w:val="32"/>
          <w:szCs w:val="32"/>
        </w:rPr>
        <w:t xml:space="preserve">: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Como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Ñöte</w:t>
      </w:r>
      <w:r w:rsidR="0019548A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En el rio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Ñü</w:t>
      </w:r>
      <w:r w:rsidR="0019548A" w:rsidRPr="00CB0F79">
        <w:rPr>
          <w:rFonts w:ascii="Century Gothic" w:hAnsi="Century Gothic"/>
          <w:b/>
          <w:sz w:val="32"/>
          <w:szCs w:val="32"/>
        </w:rPr>
        <w:t>:</w:t>
      </w:r>
      <w:r w:rsidR="0019548A">
        <w:rPr>
          <w:rFonts w:ascii="Century Gothic" w:hAnsi="Century Gothic"/>
          <w:sz w:val="32"/>
          <w:szCs w:val="32"/>
        </w:rPr>
        <w:t xml:space="preserve">            </w:t>
      </w:r>
      <w:r w:rsidRPr="00327FC8">
        <w:rPr>
          <w:rFonts w:ascii="Century Gothic" w:hAnsi="Century Gothic"/>
          <w:sz w:val="32"/>
          <w:szCs w:val="32"/>
        </w:rPr>
        <w:tab/>
        <w:t>Lluvia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Ñugwä</w:t>
      </w:r>
      <w:r w:rsidR="0019548A" w:rsidRPr="00CB0F79">
        <w:rPr>
          <w:rFonts w:ascii="Century Gothic" w:hAnsi="Century Gothic"/>
          <w:b/>
          <w:sz w:val="32"/>
          <w:szCs w:val="32"/>
        </w:rPr>
        <w:t>:</w:t>
      </w:r>
      <w:r w:rsidR="0019548A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ab/>
        <w:t xml:space="preserve">Fuego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Ñuliä</w:t>
      </w:r>
      <w:r w:rsidR="0019548A" w:rsidRPr="00CB0F79">
        <w:rPr>
          <w:rFonts w:ascii="Century Gothic" w:hAnsi="Century Gothic"/>
          <w:b/>
          <w:sz w:val="32"/>
          <w:szCs w:val="32"/>
        </w:rPr>
        <w:t>:</w:t>
      </w:r>
      <w:r w:rsidR="0019548A">
        <w:rPr>
          <w:rFonts w:ascii="Century Gothic" w:hAnsi="Century Gothic"/>
          <w:sz w:val="32"/>
          <w:szCs w:val="32"/>
        </w:rPr>
        <w:t xml:space="preserve">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Planta de zorrillo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lastRenderedPageBreak/>
        <w:t>Ñükwä</w:t>
      </w:r>
      <w:r w:rsidR="0019548A" w:rsidRPr="00CB0F79">
        <w:rPr>
          <w:rFonts w:ascii="Century Gothic" w:hAnsi="Century Gothic"/>
          <w:b/>
          <w:sz w:val="32"/>
          <w:szCs w:val="32"/>
        </w:rPr>
        <w:t>:</w:t>
      </w:r>
      <w:r w:rsidR="0019548A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ab/>
        <w:t>Pájaros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Ñürun</w:t>
      </w:r>
      <w:r w:rsidR="00CB0F79" w:rsidRPr="00CB0F79">
        <w:rPr>
          <w:rFonts w:ascii="Century Gothic" w:hAnsi="Century Gothic"/>
          <w:b/>
          <w:sz w:val="32"/>
          <w:szCs w:val="32"/>
        </w:rPr>
        <w:t>:</w:t>
      </w:r>
      <w:r w:rsidR="00CB0F79">
        <w:rPr>
          <w:rFonts w:ascii="Century Gothic" w:hAnsi="Century Gothic"/>
          <w:sz w:val="32"/>
          <w:szCs w:val="32"/>
        </w:rPr>
        <w:t xml:space="preserve">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Agua termales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Ñürun</w:t>
      </w:r>
      <w:r w:rsidR="00CB0F79" w:rsidRPr="00CB0F79">
        <w:rPr>
          <w:rFonts w:ascii="Century Gothic" w:hAnsi="Century Gothic"/>
          <w:b/>
          <w:sz w:val="32"/>
          <w:szCs w:val="32"/>
        </w:rPr>
        <w:t>:</w:t>
      </w:r>
      <w:r w:rsidR="00CB0F79">
        <w:rPr>
          <w:rFonts w:ascii="Century Gothic" w:hAnsi="Century Gothic"/>
          <w:sz w:val="32"/>
          <w:szCs w:val="32"/>
        </w:rPr>
        <w:t xml:space="preserve">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Disciplina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Ñüglun</w:t>
      </w:r>
      <w:r w:rsidR="00CB0F79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Topo</w:t>
      </w:r>
    </w:p>
    <w:p w:rsidR="00327FC8" w:rsidRPr="00327FC8" w:rsidRDefault="00CB0F79" w:rsidP="00327FC8">
      <w:pPr>
        <w:rPr>
          <w:rFonts w:ascii="Century Gothic" w:hAnsi="Century Gothic"/>
          <w:sz w:val="32"/>
          <w:szCs w:val="32"/>
        </w:rPr>
      </w:pPr>
      <w:r w:rsidRPr="00CB0F79">
        <w:rPr>
          <w:rFonts w:ascii="Century Gothic" w:hAnsi="Century Gothic"/>
          <w:b/>
          <w:sz w:val="32"/>
          <w:szCs w:val="32"/>
        </w:rPr>
        <w:t>Ñ</w:t>
      </w:r>
      <w:r w:rsidR="00327FC8" w:rsidRPr="00CB0F79">
        <w:rPr>
          <w:rFonts w:ascii="Century Gothic" w:hAnsi="Century Gothic"/>
          <w:b/>
          <w:sz w:val="32"/>
          <w:szCs w:val="32"/>
        </w:rPr>
        <w:t>ürigwä</w:t>
      </w:r>
      <w:r w:rsidRPr="00CB0F79">
        <w:rPr>
          <w:rFonts w:ascii="Century Gothic" w:hAnsi="Century Gothic"/>
          <w:b/>
          <w:sz w:val="32"/>
          <w:szCs w:val="32"/>
        </w:rPr>
        <w:t>:</w:t>
      </w:r>
      <w:r>
        <w:rPr>
          <w:rFonts w:ascii="Century Gothic" w:hAnsi="Century Gothic"/>
          <w:sz w:val="32"/>
          <w:szCs w:val="32"/>
        </w:rPr>
        <w:t xml:space="preserve">   </w:t>
      </w:r>
      <w:r w:rsidR="00327FC8" w:rsidRPr="00327FC8">
        <w:rPr>
          <w:rFonts w:ascii="Century Gothic" w:hAnsi="Century Gothic"/>
          <w:sz w:val="32"/>
          <w:szCs w:val="32"/>
        </w:rPr>
        <w:tab/>
        <w:t>Sandijuela</w:t>
      </w:r>
    </w:p>
    <w:p w:rsid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ab/>
      </w:r>
    </w:p>
    <w:p w:rsidR="00CB0F79" w:rsidRDefault="00CB0F79" w:rsidP="00327FC8">
      <w:pPr>
        <w:rPr>
          <w:rFonts w:ascii="Century Gothic" w:hAnsi="Century Gothic"/>
          <w:sz w:val="32"/>
          <w:szCs w:val="3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4BA30B" wp14:editId="41BA7D5E">
                <wp:simplePos x="0" y="0"/>
                <wp:positionH relativeFrom="column">
                  <wp:posOffset>1637030</wp:posOffset>
                </wp:positionH>
                <wp:positionV relativeFrom="paragraph">
                  <wp:posOffset>1270</wp:posOffset>
                </wp:positionV>
                <wp:extent cx="1126490" cy="1828800"/>
                <wp:effectExtent l="57150" t="57150" r="54610" b="108585"/>
                <wp:wrapSquare wrapText="bothSides"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49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DE7" w:rsidRPr="00CB0F79" w:rsidRDefault="001B7DE7" w:rsidP="00CB0F79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B0F79"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4BA30B" id="Cuadro de texto 13" o:spid="_x0000_s1038" type="#_x0000_t202" style="position:absolute;margin-left:128.9pt;margin-top:.1pt;width:88.7pt;height:2in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" fillcolor="#652523 [1637]" stroked="f">
                <v:fill color2="#ba4442 [3013]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:rsidR="001B7DE7" w:rsidRPr="00CB0F79" w:rsidRDefault="001B7DE7" w:rsidP="00CB0F79">
                      <w:pPr>
                        <w:jc w:val="center"/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B0F79"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ab/>
      </w:r>
    </w:p>
    <w:p w:rsidR="00CB0F79" w:rsidRDefault="00CB0F79" w:rsidP="00327FC8">
      <w:pPr>
        <w:rPr>
          <w:rFonts w:ascii="Century Gothic" w:hAnsi="Century Gothic"/>
          <w:sz w:val="32"/>
          <w:szCs w:val="32"/>
        </w:rPr>
      </w:pPr>
    </w:p>
    <w:p w:rsidR="00CB0F79" w:rsidRDefault="00CB0F79" w:rsidP="00327FC8">
      <w:pPr>
        <w:rPr>
          <w:rFonts w:ascii="Century Gothic" w:hAnsi="Century Gothic"/>
          <w:sz w:val="32"/>
          <w:szCs w:val="32"/>
        </w:rPr>
      </w:pP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Öba</w:t>
      </w:r>
      <w:r w:rsidR="00CB0F79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ab/>
        <w:t>Avispa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Ogwä</w:t>
      </w:r>
      <w:r w:rsidR="00CB0F79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ab/>
        <w:t>Ojos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Ogo</w:t>
      </w:r>
      <w:r w:rsidR="00CB0F79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Frente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Ore</w:t>
      </w:r>
      <w:r w:rsidR="00CB0F79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Perico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Olo</w:t>
      </w:r>
      <w:r w:rsidR="00CB0F79">
        <w:rPr>
          <w:rFonts w:ascii="Century Gothic" w:hAnsi="Century Gothic"/>
          <w:sz w:val="32"/>
          <w:szCs w:val="32"/>
        </w:rPr>
        <w:t xml:space="preserve">:          </w:t>
      </w:r>
      <w:r w:rsidRPr="00327FC8">
        <w:rPr>
          <w:rFonts w:ascii="Century Gothic" w:hAnsi="Century Gothic"/>
          <w:sz w:val="32"/>
          <w:szCs w:val="32"/>
        </w:rPr>
        <w:tab/>
        <w:t>Oreja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Ochi</w:t>
      </w:r>
      <w:r w:rsidR="00CB0F79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Herida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Oto</w:t>
      </w:r>
      <w:r w:rsidR="00CB0F79">
        <w:rPr>
          <w:rFonts w:ascii="Century Gothic" w:hAnsi="Century Gothic"/>
          <w:sz w:val="32"/>
          <w:szCs w:val="32"/>
        </w:rPr>
        <w:t xml:space="preserve">: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</w:r>
      <w:r w:rsidR="00CB0F79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>Un pedazo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Otore</w:t>
      </w:r>
      <w:r w:rsidR="00CB0F79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ab/>
        <w:t xml:space="preserve">Corto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Otoba</w:t>
      </w:r>
      <w:r w:rsidR="00CB0F79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ab/>
        <w:t xml:space="preserve">Cacao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Oto</w:t>
      </w:r>
      <w:r w:rsidR="00CB0F79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Cosechar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Oro</w:t>
      </w:r>
      <w:r w:rsidR="00CB0F79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Oro,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lastRenderedPageBreak/>
        <w:t>Orore</w:t>
      </w:r>
      <w:r w:rsidR="00CB0F79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Brillante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Ore</w:t>
      </w:r>
      <w:r w:rsidR="00CB0F79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perico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Onsele</w:t>
      </w:r>
      <w:r w:rsidR="00CB0F79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ab/>
        <w:t xml:space="preserve">Cucaracha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Oda</w:t>
      </w:r>
      <w:r w:rsidR="00CB0F7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Bejuco medicinal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Odare</w:t>
      </w:r>
      <w:r w:rsidR="00CB0F7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 xml:space="preserve">Mitad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Ötöiti</w:t>
      </w:r>
      <w:r w:rsidR="00CB0F7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Una ropa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Otobu</w:t>
      </w:r>
      <w:r w:rsidR="00CB0F79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Dos ropa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Obate</w:t>
      </w:r>
      <w:r w:rsidR="00CB0F79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Ardiente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Ö</w:t>
      </w:r>
      <w:r w:rsidR="00CB0F79">
        <w:rPr>
          <w:rFonts w:ascii="Century Gothic" w:hAnsi="Century Gothic"/>
          <w:sz w:val="32"/>
          <w:szCs w:val="32"/>
        </w:rPr>
        <w:t xml:space="preserve">: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Yuca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Oreba</w:t>
      </w:r>
      <w:r w:rsidR="00CB0F79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Cacao </w:t>
      </w:r>
    </w:p>
    <w:p w:rsidR="00327FC8" w:rsidRPr="00327FC8" w:rsidRDefault="00CB0F79" w:rsidP="00327FC8">
      <w:pPr>
        <w:rPr>
          <w:rFonts w:ascii="Century Gothic" w:hAnsi="Century Gothic"/>
          <w:sz w:val="32"/>
          <w:szCs w:val="3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658821" wp14:editId="2424650F">
                <wp:simplePos x="0" y="0"/>
                <wp:positionH relativeFrom="column">
                  <wp:posOffset>1835785</wp:posOffset>
                </wp:positionH>
                <wp:positionV relativeFrom="paragraph">
                  <wp:posOffset>5715</wp:posOffset>
                </wp:positionV>
                <wp:extent cx="1022350" cy="1828800"/>
                <wp:effectExtent l="57150" t="57150" r="82550" b="108585"/>
                <wp:wrapSquare wrapText="bothSides"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DE7" w:rsidRPr="00CB0F79" w:rsidRDefault="001B7DE7" w:rsidP="00CB0F79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B0F79">
                              <w:rPr>
                                <w:rFonts w:ascii="Century Gothic" w:hAnsi="Century Gothic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658821" id="Cuadro de texto 14" o:spid="_x0000_s1039" type="#_x0000_t202" style="position:absolute;margin-left:144.55pt;margin-top:.45pt;width:80.5pt;height:2in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" fillcolor="#413253 [1639]" stroked="f">
                <v:fill color2="#775c99 [3015]" rotate="t" angle="180" colors="0 #5d417e;52429f #7b58a6;1 #7b57a8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:rsidR="001B7DE7" w:rsidRPr="00CB0F79" w:rsidRDefault="001B7DE7" w:rsidP="00CB0F79">
                      <w:pPr>
                        <w:jc w:val="center"/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B0F79">
                        <w:rPr>
                          <w:rFonts w:ascii="Century Gothic" w:hAnsi="Century Gothic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7FC8" w:rsidRPr="00327FC8">
        <w:rPr>
          <w:rFonts w:ascii="Century Gothic" w:hAnsi="Century Gothic"/>
          <w:sz w:val="32"/>
          <w:szCs w:val="32"/>
        </w:rPr>
        <w:tab/>
      </w:r>
    </w:p>
    <w:p w:rsidR="00CB0F79" w:rsidRDefault="00CB0F79" w:rsidP="00327FC8">
      <w:pPr>
        <w:rPr>
          <w:rFonts w:ascii="Century Gothic" w:hAnsi="Century Gothic"/>
          <w:sz w:val="32"/>
          <w:szCs w:val="32"/>
        </w:rPr>
      </w:pPr>
    </w:p>
    <w:p w:rsidR="00CB0F79" w:rsidRDefault="00CB0F79" w:rsidP="00327FC8">
      <w:pPr>
        <w:rPr>
          <w:rFonts w:ascii="Century Gothic" w:hAnsi="Century Gothic"/>
          <w:sz w:val="32"/>
          <w:szCs w:val="32"/>
        </w:rPr>
      </w:pPr>
    </w:p>
    <w:p w:rsidR="00327FC8" w:rsidRPr="00327FC8" w:rsidRDefault="00CB0F79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</w:t>
      </w:r>
      <w:r w:rsidR="00327FC8" w:rsidRPr="00327FC8">
        <w:rPr>
          <w:rFonts w:ascii="Century Gothic" w:hAnsi="Century Gothic"/>
          <w:sz w:val="32"/>
          <w:szCs w:val="32"/>
        </w:rPr>
        <w:t>aire</w:t>
      </w:r>
      <w:r>
        <w:rPr>
          <w:rFonts w:ascii="Century Gothic" w:hAnsi="Century Gothic"/>
          <w:sz w:val="32"/>
          <w:szCs w:val="32"/>
        </w:rPr>
        <w:t xml:space="preserve">:        </w:t>
      </w:r>
      <w:r w:rsidR="00327FC8" w:rsidRPr="00327FC8">
        <w:rPr>
          <w:rFonts w:ascii="Century Gothic" w:hAnsi="Century Gothic"/>
          <w:sz w:val="32"/>
          <w:szCs w:val="32"/>
        </w:rPr>
        <w:t xml:space="preserve">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Demorar </w:t>
      </w:r>
    </w:p>
    <w:p w:rsidR="00327FC8" w:rsidRPr="00327FC8" w:rsidRDefault="00CB0F79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</w:t>
      </w:r>
      <w:r w:rsidR="00327FC8" w:rsidRPr="00327FC8">
        <w:rPr>
          <w:rFonts w:ascii="Century Gothic" w:hAnsi="Century Gothic"/>
          <w:sz w:val="32"/>
          <w:szCs w:val="32"/>
        </w:rPr>
        <w:t>are</w:t>
      </w:r>
      <w:r>
        <w:rPr>
          <w:rFonts w:ascii="Century Gothic" w:hAnsi="Century Gothic"/>
          <w:sz w:val="32"/>
          <w:szCs w:val="32"/>
        </w:rPr>
        <w:t xml:space="preserve">:        </w:t>
      </w:r>
      <w:r w:rsidR="00327FC8" w:rsidRPr="00327FC8">
        <w:rPr>
          <w:rFonts w:ascii="Century Gothic" w:hAnsi="Century Gothic"/>
          <w:sz w:val="32"/>
          <w:szCs w:val="32"/>
        </w:rPr>
        <w:t xml:space="preserve">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De dia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Ra</w:t>
      </w:r>
      <w:r w:rsidR="00CB0F79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ab/>
      </w:r>
      <w:r w:rsidR="00CB0F79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Sonido de velocidad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Ragaigä</w:t>
      </w:r>
      <w:r w:rsidR="00CB0F79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Va suceder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Rain</w:t>
      </w:r>
      <w:r w:rsidR="00CB0F79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Equivocarse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Rane</w:t>
      </w:r>
      <w:r w:rsidR="00CB0F7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 xml:space="preserve">Cansancio </w:t>
      </w:r>
    </w:p>
    <w:p w:rsidR="00327FC8" w:rsidRPr="00327FC8" w:rsidRDefault="00CB0F79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</w:t>
      </w:r>
      <w:r w:rsidR="00327FC8" w:rsidRPr="00327FC8">
        <w:rPr>
          <w:rFonts w:ascii="Century Gothic" w:hAnsi="Century Gothic"/>
          <w:sz w:val="32"/>
          <w:szCs w:val="32"/>
        </w:rPr>
        <w:t>ande</w:t>
      </w:r>
      <w:r>
        <w:rPr>
          <w:rFonts w:ascii="Century Gothic" w:hAnsi="Century Gothic"/>
          <w:sz w:val="32"/>
          <w:szCs w:val="32"/>
        </w:rPr>
        <w:t xml:space="preserve">:    </w:t>
      </w:r>
      <w:r w:rsidR="00327FC8" w:rsidRPr="00327FC8">
        <w:rPr>
          <w:rFonts w:ascii="Century Gothic" w:hAnsi="Century Gothic"/>
          <w:sz w:val="32"/>
          <w:szCs w:val="32"/>
        </w:rPr>
        <w:t xml:space="preserve">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Cansado, rendido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Rä</w:t>
      </w:r>
      <w:r w:rsidR="00CB0F79">
        <w:rPr>
          <w:rFonts w:ascii="Century Gothic" w:hAnsi="Century Gothic"/>
          <w:sz w:val="32"/>
          <w:szCs w:val="32"/>
        </w:rPr>
        <w:t xml:space="preserve">:            </w:t>
      </w:r>
      <w:r w:rsidRPr="00327FC8">
        <w:rPr>
          <w:rFonts w:ascii="Century Gothic" w:hAnsi="Century Gothic"/>
          <w:sz w:val="32"/>
          <w:szCs w:val="32"/>
        </w:rPr>
        <w:tab/>
        <w:t>Olor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lastRenderedPageBreak/>
        <w:t>Rägaingä</w:t>
      </w:r>
      <w:r w:rsidR="00CB0F79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ab/>
        <w:t>Caerse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Räse</w:t>
      </w:r>
      <w:r w:rsidR="00CB0F79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ab/>
        <w:t>Huélalo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Räbe</w:t>
      </w:r>
      <w:r w:rsidR="00CB0F7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 xml:space="preserve">Solo olor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Räde</w:t>
      </w:r>
      <w:r w:rsidR="00CB0F7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 xml:space="preserve">Pisotear, oloroso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Räbä</w:t>
      </w:r>
      <w:r w:rsidR="00CB0F7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>Esconderse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Räin</w:t>
      </w:r>
      <w:r w:rsidR="00CB0F79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Sentir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Räte</w:t>
      </w:r>
      <w:r w:rsidR="00CB0F79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Oloroso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Räre</w:t>
      </w:r>
      <w:r w:rsidR="00CB0F79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ab/>
        <w:t xml:space="preserve">Sanar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Rebe</w:t>
      </w:r>
      <w:r w:rsidR="00CB0F79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ab/>
        <w:t>Pegajoso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Rebe</w:t>
      </w:r>
      <w:r w:rsidR="00CB0F7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>Despreciar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Riri</w:t>
      </w:r>
      <w:r w:rsidR="00CB0F79">
        <w:rPr>
          <w:rFonts w:ascii="Century Gothic" w:hAnsi="Century Gothic"/>
          <w:sz w:val="32"/>
          <w:szCs w:val="32"/>
        </w:rPr>
        <w:t xml:space="preserve">:           </w:t>
      </w:r>
      <w:r w:rsidR="00CB0F79">
        <w:rPr>
          <w:rFonts w:ascii="Century Gothic" w:hAnsi="Century Gothic"/>
          <w:sz w:val="32"/>
          <w:szCs w:val="32"/>
        </w:rPr>
        <w:tab/>
        <w:t xml:space="preserve">Cosino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Ribi</w:t>
      </w:r>
      <w:r w:rsidR="00CB0F79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Duro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Rien</w:t>
      </w:r>
      <w:r w:rsidR="00CB0F79">
        <w:rPr>
          <w:rFonts w:ascii="Century Gothic" w:hAnsi="Century Gothic"/>
          <w:sz w:val="32"/>
          <w:szCs w:val="32"/>
        </w:rPr>
        <w:t xml:space="preserve">:          </w:t>
      </w:r>
      <w:r w:rsidR="00CB0F79">
        <w:rPr>
          <w:rFonts w:ascii="Century Gothic" w:hAnsi="Century Gothic"/>
          <w:sz w:val="32"/>
          <w:szCs w:val="32"/>
        </w:rPr>
        <w:tab/>
        <w:t>Cosinar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Ridi</w:t>
      </w:r>
      <w:r w:rsidR="00CB0F79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Presentir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Ridigä</w:t>
      </w:r>
      <w:r w:rsidR="00CB0F79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Trompezar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Ribo</w:t>
      </w:r>
      <w:r w:rsidRPr="00327FC8">
        <w:rPr>
          <w:rFonts w:ascii="Century Gothic" w:hAnsi="Century Gothic"/>
          <w:sz w:val="32"/>
          <w:szCs w:val="32"/>
        </w:rPr>
        <w:tab/>
      </w:r>
      <w:r w:rsidR="00CB0F79">
        <w:rPr>
          <w:rFonts w:ascii="Century Gothic" w:hAnsi="Century Gothic"/>
          <w:sz w:val="32"/>
          <w:szCs w:val="32"/>
        </w:rPr>
        <w:t xml:space="preserve">:                </w:t>
      </w:r>
      <w:r w:rsidRPr="00327FC8">
        <w:rPr>
          <w:rFonts w:ascii="Century Gothic" w:hAnsi="Century Gothic"/>
          <w:sz w:val="32"/>
          <w:szCs w:val="32"/>
        </w:rPr>
        <w:t xml:space="preserve">Trampa, chinchorro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Riande</w:t>
      </w:r>
      <w:r w:rsidR="00CB0F79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Regar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Riande</w:t>
      </w:r>
      <w:r w:rsidR="00CB0F79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Partirse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Riaba</w:t>
      </w:r>
      <w:r w:rsidR="00CB0F79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ab/>
        <w:t xml:space="preserve">Cocinaron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Rö</w:t>
      </w:r>
      <w:r w:rsidR="00CB0F79">
        <w:rPr>
          <w:rFonts w:ascii="Century Gothic" w:hAnsi="Century Gothic"/>
          <w:sz w:val="32"/>
          <w:szCs w:val="32"/>
        </w:rPr>
        <w:t xml:space="preserve">: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Iguana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Roro</w:t>
      </w:r>
      <w:r w:rsidR="00CB0F79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Cuello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lastRenderedPageBreak/>
        <w:t>Rörä</w:t>
      </w:r>
      <w:r w:rsidR="00CB0F79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ab/>
        <w:t>Verde</w:t>
      </w:r>
      <w:r w:rsidR="00CB0F79">
        <w:rPr>
          <w:rFonts w:ascii="Century Gothic" w:hAnsi="Century Gothic"/>
          <w:sz w:val="32"/>
          <w:szCs w:val="32"/>
        </w:rPr>
        <w:t xml:space="preserve">, cele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Rödö</w:t>
      </w:r>
      <w:r w:rsidR="00CB0F7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>Secar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Roin</w:t>
      </w:r>
      <w:r w:rsidR="00CB0F79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Escuchar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Röga</w:t>
      </w:r>
      <w:r w:rsidR="00CB0F79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>Lapa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Rubun</w:t>
      </w:r>
      <w:r w:rsidR="00CB0F79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Bravo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Ruin</w:t>
      </w:r>
      <w:r w:rsidR="00CB0F79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Sentir, escuchar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Ru</w:t>
      </w:r>
      <w:r w:rsidR="00CB0F79">
        <w:rPr>
          <w:rFonts w:ascii="Century Gothic" w:hAnsi="Century Gothic"/>
          <w:sz w:val="32"/>
          <w:szCs w:val="32"/>
        </w:rPr>
        <w:t xml:space="preserve">:           </w:t>
      </w:r>
      <w:r w:rsidRPr="00327FC8">
        <w:rPr>
          <w:rFonts w:ascii="Century Gothic" w:hAnsi="Century Gothic"/>
          <w:sz w:val="32"/>
          <w:szCs w:val="32"/>
        </w:rPr>
        <w:tab/>
        <w:t xml:space="preserve">Avión, bote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proofErr w:type="gramStart"/>
      <w:r w:rsidRPr="00327FC8">
        <w:rPr>
          <w:rFonts w:ascii="Century Gothic" w:hAnsi="Century Gothic"/>
          <w:sz w:val="32"/>
          <w:szCs w:val="32"/>
        </w:rPr>
        <w:t xml:space="preserve">Ruten </w:t>
      </w:r>
      <w:r w:rsidR="00CB0F79">
        <w:rPr>
          <w:rFonts w:ascii="Century Gothic" w:hAnsi="Century Gothic"/>
          <w:sz w:val="32"/>
          <w:szCs w:val="32"/>
        </w:rPr>
        <w:t>:</w:t>
      </w:r>
      <w:proofErr w:type="gramEnd"/>
      <w:r w:rsidR="00CB0F79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Mariposa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Rü</w:t>
      </w:r>
      <w:r w:rsidR="00CB0F79">
        <w:rPr>
          <w:rFonts w:ascii="Century Gothic" w:hAnsi="Century Gothic"/>
          <w:sz w:val="32"/>
          <w:szCs w:val="32"/>
        </w:rPr>
        <w:t xml:space="preserve">:           </w:t>
      </w:r>
      <w:r w:rsidRPr="00327FC8">
        <w:rPr>
          <w:rFonts w:ascii="Century Gothic" w:hAnsi="Century Gothic"/>
          <w:sz w:val="32"/>
          <w:szCs w:val="32"/>
        </w:rPr>
        <w:tab/>
        <w:t xml:space="preserve">transporte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Rüre</w:t>
      </w:r>
      <w:r w:rsidRPr="00327FC8">
        <w:rPr>
          <w:rFonts w:ascii="Century Gothic" w:hAnsi="Century Gothic"/>
          <w:sz w:val="32"/>
          <w:szCs w:val="32"/>
        </w:rPr>
        <w:tab/>
      </w:r>
      <w:r w:rsidR="00D10671">
        <w:rPr>
          <w:rFonts w:ascii="Century Gothic" w:hAnsi="Century Gothic"/>
          <w:sz w:val="32"/>
          <w:szCs w:val="32"/>
        </w:rPr>
        <w:t xml:space="preserve">:               </w:t>
      </w:r>
      <w:r w:rsidRPr="00327FC8">
        <w:rPr>
          <w:rFonts w:ascii="Century Gothic" w:hAnsi="Century Gothic"/>
          <w:sz w:val="32"/>
          <w:szCs w:val="32"/>
        </w:rPr>
        <w:t xml:space="preserve">Guerra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Rün</w:t>
      </w:r>
      <w:r w:rsidR="00CB0F79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Papa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Rürubäine</w:t>
      </w:r>
      <w:r w:rsidR="00CB0F79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Vender</w:t>
      </w:r>
    </w:p>
    <w:p w:rsidR="00327FC8" w:rsidRPr="00327FC8" w:rsidRDefault="00CB0F79" w:rsidP="00327FC8">
      <w:pPr>
        <w:rPr>
          <w:rFonts w:ascii="Century Gothic" w:hAnsi="Century Gothic"/>
          <w:sz w:val="32"/>
          <w:szCs w:val="3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6CFB2E" wp14:editId="4CECBE45">
                <wp:simplePos x="0" y="0"/>
                <wp:positionH relativeFrom="margin">
                  <wp:posOffset>2252345</wp:posOffset>
                </wp:positionH>
                <wp:positionV relativeFrom="paragraph">
                  <wp:posOffset>8255</wp:posOffset>
                </wp:positionV>
                <wp:extent cx="1192530" cy="1828800"/>
                <wp:effectExtent l="76200" t="57150" r="83820" b="118745"/>
                <wp:wrapSquare wrapText="bothSides"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DE7" w:rsidRPr="00CB0F79" w:rsidRDefault="001B7DE7" w:rsidP="00CB0F79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B0F79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6CFB2E" id="Cuadro de texto 15" o:spid="_x0000_s1040" type="#_x0000_t202" style="position:absolute;margin-left:177.35pt;margin-top:.65pt;width:93.9pt;height:2in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:rsidR="001B7DE7" w:rsidRPr="00CB0F79" w:rsidRDefault="001B7DE7" w:rsidP="00CB0F79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B0F79"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27FC8" w:rsidRPr="00327FC8">
        <w:rPr>
          <w:rFonts w:ascii="Century Gothic" w:hAnsi="Century Gothic"/>
          <w:sz w:val="32"/>
          <w:szCs w:val="32"/>
        </w:rPr>
        <w:tab/>
      </w:r>
    </w:p>
    <w:p w:rsidR="00CB0F79" w:rsidRDefault="00CB0F79" w:rsidP="00327FC8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ab/>
      </w:r>
    </w:p>
    <w:p w:rsidR="00CB0F79" w:rsidRDefault="00CB0F79" w:rsidP="00327FC8">
      <w:pPr>
        <w:rPr>
          <w:rFonts w:ascii="Century Gothic" w:hAnsi="Century Gothic"/>
          <w:sz w:val="32"/>
          <w:szCs w:val="32"/>
        </w:rPr>
      </w:pPr>
    </w:p>
    <w:p w:rsidR="00327FC8" w:rsidRPr="00327FC8" w:rsidRDefault="00327FC8" w:rsidP="00D10671">
      <w:pPr>
        <w:jc w:val="both"/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San</w:t>
      </w:r>
      <w:r w:rsidR="00D10671">
        <w:rPr>
          <w:rFonts w:ascii="Century Gothic" w:hAnsi="Century Gothic"/>
          <w:sz w:val="32"/>
          <w:szCs w:val="32"/>
        </w:rPr>
        <w:t xml:space="preserve">: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</w:r>
      <w:r w:rsidR="00D10671">
        <w:rPr>
          <w:rFonts w:ascii="Century Gothic" w:hAnsi="Century Gothic"/>
          <w:sz w:val="32"/>
          <w:szCs w:val="32"/>
        </w:rPr>
        <w:t xml:space="preserve">          </w:t>
      </w:r>
      <w:r w:rsidRPr="00327FC8">
        <w:rPr>
          <w:rFonts w:ascii="Century Gothic" w:hAnsi="Century Gothic"/>
          <w:sz w:val="32"/>
          <w:szCs w:val="32"/>
        </w:rPr>
        <w:t>Becker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Sarare</w:t>
      </w:r>
      <w:r w:rsidR="00D10671">
        <w:rPr>
          <w:rFonts w:ascii="Century Gothic" w:hAnsi="Century Gothic"/>
          <w:sz w:val="32"/>
          <w:szCs w:val="32"/>
        </w:rPr>
        <w:t>:</w:t>
      </w:r>
      <w:r w:rsidRPr="00327FC8">
        <w:rPr>
          <w:rFonts w:ascii="Century Gothic" w:hAnsi="Century Gothic"/>
          <w:sz w:val="32"/>
          <w:szCs w:val="32"/>
        </w:rPr>
        <w:tab/>
      </w:r>
      <w:r w:rsidR="00D10671">
        <w:rPr>
          <w:rFonts w:ascii="Century Gothic" w:hAnsi="Century Gothic"/>
          <w:sz w:val="32"/>
          <w:szCs w:val="32"/>
        </w:rPr>
        <w:t xml:space="preserve">        </w:t>
      </w:r>
      <w:r w:rsidRPr="00327FC8">
        <w:rPr>
          <w:rFonts w:ascii="Century Gothic" w:hAnsi="Century Gothic"/>
          <w:sz w:val="32"/>
          <w:szCs w:val="32"/>
        </w:rPr>
        <w:t xml:space="preserve">Combinación de colores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Sarasara</w:t>
      </w:r>
      <w:r w:rsidR="00D10671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Manchas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Sabo</w:t>
      </w:r>
      <w:r w:rsidR="00D10671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Zapote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Sai</w:t>
      </w:r>
      <w:r w:rsidR="00D10671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Musculo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Sa</w:t>
      </w:r>
      <w:r w:rsidR="00D10671">
        <w:rPr>
          <w:rFonts w:ascii="Century Gothic" w:hAnsi="Century Gothic"/>
          <w:sz w:val="32"/>
          <w:szCs w:val="32"/>
        </w:rPr>
        <w:t xml:space="preserve">:           </w:t>
      </w:r>
      <w:r w:rsidRPr="00327FC8">
        <w:rPr>
          <w:rFonts w:ascii="Century Gothic" w:hAnsi="Century Gothic"/>
          <w:sz w:val="32"/>
          <w:szCs w:val="32"/>
        </w:rPr>
        <w:tab/>
        <w:t>Boyo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lastRenderedPageBreak/>
        <w:t>Se</w:t>
      </w:r>
      <w:r w:rsidR="00D10671">
        <w:rPr>
          <w:rFonts w:ascii="Century Gothic" w:hAnsi="Century Gothic"/>
          <w:sz w:val="32"/>
          <w:szCs w:val="32"/>
        </w:rPr>
        <w:t xml:space="preserve">: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Ese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Sere</w:t>
      </w:r>
      <w:r w:rsidR="00D10671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ab/>
        <w:t xml:space="preserve">Por alla </w:t>
      </w:r>
    </w:p>
    <w:p w:rsidR="00327FC8" w:rsidRPr="00327FC8" w:rsidRDefault="00D10671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</w:t>
      </w:r>
      <w:r w:rsidR="00327FC8" w:rsidRPr="00327FC8">
        <w:rPr>
          <w:rFonts w:ascii="Century Gothic" w:hAnsi="Century Gothic"/>
          <w:sz w:val="32"/>
          <w:szCs w:val="32"/>
        </w:rPr>
        <w:t>ere</w:t>
      </w:r>
      <w:r>
        <w:rPr>
          <w:rFonts w:ascii="Century Gothic" w:hAnsi="Century Gothic"/>
          <w:sz w:val="32"/>
          <w:szCs w:val="32"/>
        </w:rPr>
        <w:t xml:space="preserve">:        </w:t>
      </w:r>
      <w:r w:rsidR="00327FC8" w:rsidRPr="00327FC8">
        <w:rPr>
          <w:rFonts w:ascii="Century Gothic" w:hAnsi="Century Gothic"/>
          <w:sz w:val="32"/>
          <w:szCs w:val="32"/>
        </w:rPr>
        <w:tab/>
        <w:t>Árbol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Sete</w:t>
      </w:r>
      <w:r w:rsidRPr="00327FC8">
        <w:rPr>
          <w:rFonts w:ascii="Century Gothic" w:hAnsi="Century Gothic"/>
          <w:sz w:val="32"/>
          <w:szCs w:val="32"/>
        </w:rPr>
        <w:tab/>
      </w:r>
      <w:r w:rsidR="00D10671">
        <w:rPr>
          <w:rFonts w:ascii="Century Gothic" w:hAnsi="Century Gothic"/>
          <w:sz w:val="32"/>
          <w:szCs w:val="32"/>
        </w:rPr>
        <w:t xml:space="preserve">:              </w:t>
      </w:r>
      <w:r w:rsidRPr="00327FC8">
        <w:rPr>
          <w:rFonts w:ascii="Century Gothic" w:hAnsi="Century Gothic"/>
          <w:sz w:val="32"/>
          <w:szCs w:val="32"/>
        </w:rPr>
        <w:t>Alla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Segwe</w:t>
      </w:r>
      <w:r w:rsidR="00D10671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ab/>
        <w:t xml:space="preserve">Perdiz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Sera</w:t>
      </w:r>
      <w:r w:rsidR="00D10671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ab/>
        <w:t>Tortuga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Seregwata</w:t>
      </w:r>
      <w:r w:rsidR="00D10671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Hongo de piel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Seri</w:t>
      </w:r>
      <w:r w:rsidR="00D10671">
        <w:rPr>
          <w:rFonts w:ascii="Century Gothic" w:hAnsi="Century Gothic"/>
          <w:sz w:val="32"/>
          <w:szCs w:val="32"/>
        </w:rPr>
        <w:t xml:space="preserve">: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Eso es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Sebe</w:t>
      </w:r>
      <w:r w:rsidR="00D10671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Solo eso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Sense</w:t>
      </w:r>
      <w:r w:rsidR="00D10671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Pájaro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Serera</w:t>
      </w:r>
      <w:r w:rsidR="00D10671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Chuchara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Siro</w:t>
      </w:r>
      <w:r w:rsidR="00D10671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Pájaro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Sisiro</w:t>
      </w:r>
      <w:r w:rsidR="00D10671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Estrella fugas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Siba</w:t>
      </w:r>
      <w:r w:rsidR="00D10671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Tambien de persona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ab/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Sore</w:t>
      </w:r>
      <w:r w:rsidR="00D10671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Advertencia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Soire</w:t>
      </w:r>
      <w:r w:rsidR="00D10671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Problemas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Sodobo</w:t>
      </w:r>
      <w:r w:rsidR="00D10671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Sácate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Solan</w:t>
      </w:r>
      <w:r w:rsidR="00D10671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papalomoyo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Sö</w:t>
      </w:r>
      <w:r w:rsidR="00D10671">
        <w:rPr>
          <w:rFonts w:ascii="Century Gothic" w:hAnsi="Century Gothic"/>
          <w:sz w:val="32"/>
          <w:szCs w:val="32"/>
        </w:rPr>
        <w:t xml:space="preserve">: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Luna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Sö</w:t>
      </w:r>
      <w:r w:rsidR="00D10671">
        <w:rPr>
          <w:rFonts w:ascii="Century Gothic" w:hAnsi="Century Gothic"/>
          <w:sz w:val="32"/>
          <w:szCs w:val="32"/>
        </w:rPr>
        <w:t xml:space="preserve">:            </w:t>
      </w:r>
      <w:r w:rsidRPr="00327FC8">
        <w:rPr>
          <w:rFonts w:ascii="Century Gothic" w:hAnsi="Century Gothic"/>
          <w:sz w:val="32"/>
          <w:szCs w:val="32"/>
        </w:rPr>
        <w:tab/>
        <w:t>Tabaco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lastRenderedPageBreak/>
        <w:t>Sö</w:t>
      </w:r>
      <w:r w:rsidR="00D10671">
        <w:rPr>
          <w:rFonts w:ascii="Century Gothic" w:hAnsi="Century Gothic"/>
          <w:sz w:val="32"/>
          <w:szCs w:val="32"/>
        </w:rPr>
        <w:t xml:space="preserve">:           </w:t>
      </w:r>
      <w:r w:rsidRPr="00327FC8">
        <w:rPr>
          <w:rFonts w:ascii="Century Gothic" w:hAnsi="Century Gothic"/>
          <w:sz w:val="32"/>
          <w:szCs w:val="32"/>
        </w:rPr>
        <w:tab/>
        <w:t>Mes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Söganingä</w:t>
      </w:r>
      <w:r w:rsidR="00D10671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ab/>
        <w:t>Barrido</w:t>
      </w:r>
    </w:p>
    <w:p w:rsidR="00327FC8" w:rsidRPr="00327FC8" w:rsidRDefault="00D10671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</w:t>
      </w:r>
      <w:r w:rsidR="00327FC8" w:rsidRPr="00327FC8">
        <w:rPr>
          <w:rFonts w:ascii="Century Gothic" w:hAnsi="Century Gothic"/>
          <w:sz w:val="32"/>
          <w:szCs w:val="32"/>
        </w:rPr>
        <w:t>ögögä</w:t>
      </w:r>
      <w:r>
        <w:rPr>
          <w:rFonts w:ascii="Century Gothic" w:hAnsi="Century Gothic"/>
          <w:sz w:val="32"/>
          <w:szCs w:val="32"/>
        </w:rPr>
        <w:t xml:space="preserve">:   </w:t>
      </w:r>
      <w:r w:rsidR="00327FC8" w:rsidRPr="00327FC8">
        <w:rPr>
          <w:rFonts w:ascii="Century Gothic" w:hAnsi="Century Gothic"/>
          <w:sz w:val="32"/>
          <w:szCs w:val="32"/>
        </w:rPr>
        <w:tab/>
        <w:t>Barra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Sögöte</w:t>
      </w:r>
      <w:r w:rsidR="00D10671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Límpielo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Söga</w:t>
      </w:r>
      <w:r w:rsidR="00D10671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  </w:t>
      </w:r>
      <w:r w:rsidRPr="00327FC8">
        <w:rPr>
          <w:rFonts w:ascii="Century Gothic" w:hAnsi="Century Gothic"/>
          <w:sz w:val="32"/>
          <w:szCs w:val="32"/>
        </w:rPr>
        <w:tab/>
        <w:t>Raspar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Sobra</w:t>
      </w:r>
      <w:r w:rsidR="00D10671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ab/>
        <w:t>Termino de desprecio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Sulun</w:t>
      </w:r>
      <w:r w:rsidR="00D10671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Sobaco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Sulia</w:t>
      </w:r>
      <w:r w:rsidR="00D10671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Persona no indígena </w:t>
      </w:r>
    </w:p>
    <w:p w:rsidR="00327FC8" w:rsidRPr="00327FC8" w:rsidRDefault="00D10671" w:rsidP="00327FC8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Sula:         </w:t>
      </w:r>
      <w:r>
        <w:rPr>
          <w:rFonts w:ascii="Century Gothic" w:hAnsi="Century Gothic"/>
          <w:sz w:val="32"/>
          <w:szCs w:val="32"/>
        </w:rPr>
        <w:tab/>
        <w:t xml:space="preserve">Zorrillo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Suli</w:t>
      </w:r>
      <w:r w:rsidR="00D10671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 </w:t>
      </w:r>
      <w:r w:rsidRPr="00327FC8">
        <w:rPr>
          <w:rFonts w:ascii="Century Gothic" w:hAnsi="Century Gothic"/>
          <w:sz w:val="32"/>
          <w:szCs w:val="32"/>
        </w:rPr>
        <w:tab/>
        <w:t>Perico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Suguia</w:t>
      </w:r>
      <w:r w:rsidR="00D10671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Sukia, chaman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Subrü</w:t>
      </w:r>
      <w:r w:rsidR="00D10671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>Jenjibre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Suru suru</w:t>
      </w:r>
      <w:r w:rsidR="00D10671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Limpiar varias veces, sonido de algo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Sübrüre</w:t>
      </w:r>
      <w:r w:rsidR="00D10671">
        <w:rPr>
          <w:rFonts w:ascii="Century Gothic" w:hAnsi="Century Gothic"/>
          <w:sz w:val="32"/>
          <w:szCs w:val="32"/>
        </w:rPr>
        <w:t xml:space="preserve">:   </w:t>
      </w:r>
      <w:r w:rsidRPr="00327FC8">
        <w:rPr>
          <w:rFonts w:ascii="Century Gothic" w:hAnsi="Century Gothic"/>
          <w:sz w:val="32"/>
          <w:szCs w:val="32"/>
        </w:rPr>
        <w:tab/>
        <w:t>Amarillo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ab/>
      </w:r>
    </w:p>
    <w:p w:rsidR="00D10671" w:rsidRDefault="00D10671" w:rsidP="00327FC8">
      <w:pPr>
        <w:rPr>
          <w:rFonts w:ascii="Century Gothic" w:hAnsi="Century Gothic"/>
          <w:sz w:val="32"/>
          <w:szCs w:val="3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ACC63D7" wp14:editId="4E1F1468">
                <wp:simplePos x="0" y="0"/>
                <wp:positionH relativeFrom="margin">
                  <wp:posOffset>1929130</wp:posOffset>
                </wp:positionH>
                <wp:positionV relativeFrom="paragraph">
                  <wp:posOffset>60960</wp:posOffset>
                </wp:positionV>
                <wp:extent cx="1192530" cy="1828800"/>
                <wp:effectExtent l="76200" t="57150" r="83820" b="118745"/>
                <wp:wrapSquare wrapText="bothSides"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18288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BACC6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BACC6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BACC6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txbx>
                        <w:txbxContent>
                          <w:p w:rsidR="001B7DE7" w:rsidRPr="00CB0F79" w:rsidRDefault="001B7DE7" w:rsidP="00D10671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CC63D7" id="Cuadro de texto 16" o:spid="_x0000_s1041" type="#_x0000_t202" style="position:absolute;margin-left:151.9pt;margin-top:4.8pt;width:93.9pt;height:2in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" fillcolor="#2787a0" stroked="f">
                <v:fill color2="#34b3d6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:rsidR="001B7DE7" w:rsidRPr="00CB0F79" w:rsidRDefault="001B7DE7" w:rsidP="00D10671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D10671" w:rsidRDefault="00D10671" w:rsidP="00327FC8">
      <w:pPr>
        <w:rPr>
          <w:rFonts w:ascii="Century Gothic" w:hAnsi="Century Gothic"/>
          <w:sz w:val="32"/>
          <w:szCs w:val="32"/>
        </w:rPr>
      </w:pPr>
    </w:p>
    <w:p w:rsidR="00D10671" w:rsidRDefault="00D10671" w:rsidP="00327FC8">
      <w:pPr>
        <w:rPr>
          <w:rFonts w:ascii="Century Gothic" w:hAnsi="Century Gothic"/>
          <w:sz w:val="32"/>
          <w:szCs w:val="32"/>
        </w:rPr>
      </w:pP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Tain</w:t>
      </w:r>
      <w:r w:rsidR="00C228D8">
        <w:rPr>
          <w:rFonts w:ascii="Century Gothic" w:hAnsi="Century Gothic"/>
          <w:sz w:val="32"/>
          <w:szCs w:val="32"/>
        </w:rPr>
        <w:t xml:space="preserve">:               </w:t>
      </w:r>
      <w:r w:rsidRPr="00327FC8">
        <w:rPr>
          <w:rFonts w:ascii="Century Gothic" w:hAnsi="Century Gothic"/>
          <w:sz w:val="32"/>
          <w:szCs w:val="32"/>
        </w:rPr>
        <w:t xml:space="preserve"> Rojo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Tain</w:t>
      </w:r>
      <w:r w:rsidR="00C228D8">
        <w:rPr>
          <w:rFonts w:ascii="Century Gothic" w:hAnsi="Century Gothic"/>
          <w:sz w:val="32"/>
          <w:szCs w:val="32"/>
        </w:rPr>
        <w:t xml:space="preserve">:   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Banano maduro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Tara</w:t>
      </w:r>
      <w:r w:rsidR="00C228D8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ab/>
        <w:t xml:space="preserve">Rede para pescar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lastRenderedPageBreak/>
        <w:t>Tandu</w:t>
      </w:r>
      <w:r w:rsidR="00C228D8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 xml:space="preserve">Luciérnaga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Tare</w:t>
      </w:r>
      <w:r w:rsidR="00C228D8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Dolor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Tambrere</w:t>
      </w:r>
      <w:r w:rsidR="00C228D8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Moretón</w:t>
      </w:r>
    </w:p>
    <w:p w:rsidR="00327FC8" w:rsidRPr="00327FC8" w:rsidRDefault="00C228D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</w:t>
      </w:r>
      <w:r w:rsidR="00327FC8" w:rsidRPr="00327FC8">
        <w:rPr>
          <w:rFonts w:ascii="Century Gothic" w:hAnsi="Century Gothic"/>
          <w:sz w:val="32"/>
          <w:szCs w:val="32"/>
        </w:rPr>
        <w:t>ä</w:t>
      </w:r>
      <w:r>
        <w:rPr>
          <w:rFonts w:ascii="Century Gothic" w:hAnsi="Century Gothic"/>
          <w:sz w:val="32"/>
          <w:szCs w:val="32"/>
        </w:rPr>
        <w:t xml:space="preserve">:           </w:t>
      </w:r>
      <w:r w:rsidR="00327FC8" w:rsidRPr="00327FC8">
        <w:rPr>
          <w:rFonts w:ascii="Century Gothic" w:hAnsi="Century Gothic"/>
          <w:sz w:val="32"/>
          <w:szCs w:val="32"/>
        </w:rPr>
        <w:tab/>
        <w:t>Tiquizque</w:t>
      </w:r>
    </w:p>
    <w:p w:rsidR="00327FC8" w:rsidRPr="00327FC8" w:rsidRDefault="00C228D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</w:t>
      </w:r>
      <w:r w:rsidR="00327FC8" w:rsidRPr="00327FC8">
        <w:rPr>
          <w:rFonts w:ascii="Century Gothic" w:hAnsi="Century Gothic"/>
          <w:sz w:val="32"/>
          <w:szCs w:val="32"/>
        </w:rPr>
        <w:t>ä</w:t>
      </w:r>
      <w:r>
        <w:rPr>
          <w:rFonts w:ascii="Century Gothic" w:hAnsi="Century Gothic"/>
          <w:sz w:val="32"/>
          <w:szCs w:val="32"/>
        </w:rPr>
        <w:t xml:space="preserve">:            </w:t>
      </w:r>
      <w:r w:rsidR="00327FC8" w:rsidRPr="00327FC8">
        <w:rPr>
          <w:rFonts w:ascii="Century Gothic" w:hAnsi="Century Gothic"/>
          <w:sz w:val="32"/>
          <w:szCs w:val="32"/>
        </w:rPr>
        <w:tab/>
        <w:t>Huella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Tä</w:t>
      </w:r>
      <w:r w:rsidR="00C228D8">
        <w:rPr>
          <w:rFonts w:ascii="Century Gothic" w:hAnsi="Century Gothic"/>
          <w:sz w:val="32"/>
          <w:szCs w:val="32"/>
        </w:rPr>
        <w:t xml:space="preserve">: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Dormitorio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Tägä</w:t>
      </w:r>
      <w:r w:rsidR="00C228D8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ab/>
        <w:t xml:space="preserve">Arqueta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Täine</w:t>
      </w:r>
      <w:r w:rsidR="00C228D8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Contar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Täni</w:t>
      </w:r>
      <w:r w:rsidR="00C228D8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Debajo, estar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Täbe</w:t>
      </w:r>
      <w:r w:rsidR="00C228D8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Huella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Täde</w:t>
      </w:r>
      <w:r w:rsidR="00C228D8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Completo, en el mismo lugar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Tägue</w:t>
      </w:r>
      <w:r w:rsidR="00C228D8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Tirar, sentar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Tärä</w:t>
      </w:r>
      <w:r w:rsidRPr="00327FC8">
        <w:rPr>
          <w:rFonts w:ascii="Century Gothic" w:hAnsi="Century Gothic"/>
          <w:sz w:val="32"/>
          <w:szCs w:val="32"/>
        </w:rPr>
        <w:tab/>
      </w:r>
      <w:r w:rsidR="00C228D8">
        <w:rPr>
          <w:rFonts w:ascii="Century Gothic" w:hAnsi="Century Gothic"/>
          <w:sz w:val="32"/>
          <w:szCs w:val="32"/>
        </w:rPr>
        <w:t xml:space="preserve">:              </w:t>
      </w:r>
      <w:r w:rsidRPr="00327FC8">
        <w:rPr>
          <w:rFonts w:ascii="Century Gothic" w:hAnsi="Century Gothic"/>
          <w:sz w:val="32"/>
          <w:szCs w:val="32"/>
        </w:rPr>
        <w:t>Letras</w:t>
      </w:r>
      <w:r w:rsidR="00C228D8">
        <w:rPr>
          <w:rFonts w:ascii="Century Gothic" w:hAnsi="Century Gothic"/>
          <w:sz w:val="32"/>
          <w:szCs w:val="32"/>
        </w:rPr>
        <w:t xml:space="preserve">, cuaderno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Täbä</w:t>
      </w:r>
      <w:r w:rsidR="00C228D8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Cogollo de palma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Tegwe</w:t>
      </w:r>
      <w:r w:rsidR="00C228D8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ab/>
        <w:t xml:space="preserve">Conejo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Teri</w:t>
      </w:r>
      <w:r w:rsidR="00C228D8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Adentro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Tedi</w:t>
      </w:r>
      <w:r w:rsidR="00C228D8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Nombre de hombre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Tetegweri</w:t>
      </w:r>
      <w:r w:rsidR="00C228D8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Nombre de sukia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Teta</w:t>
      </w:r>
      <w:r w:rsidR="00C228D8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Cruzado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Te</w:t>
      </w:r>
      <w:r w:rsidR="00C228D8">
        <w:rPr>
          <w:rFonts w:ascii="Century Gothic" w:hAnsi="Century Gothic"/>
          <w:sz w:val="32"/>
          <w:szCs w:val="32"/>
        </w:rPr>
        <w:t xml:space="preserve">:             </w:t>
      </w:r>
      <w:r w:rsidRPr="00327FC8">
        <w:rPr>
          <w:rFonts w:ascii="Century Gothic" w:hAnsi="Century Gothic"/>
          <w:sz w:val="32"/>
          <w:szCs w:val="32"/>
        </w:rPr>
        <w:tab/>
        <w:t xml:space="preserve">A dentro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Teröäre</w:t>
      </w:r>
      <w:r w:rsidR="00C228D8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En el medio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lastRenderedPageBreak/>
        <w:t>Tebrä</w:t>
      </w:r>
      <w:r w:rsidR="00C228D8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</w:r>
      <w:proofErr w:type="gramStart"/>
      <w:r w:rsidRPr="00327FC8">
        <w:rPr>
          <w:rFonts w:ascii="Century Gothic" w:hAnsi="Century Gothic"/>
          <w:sz w:val="32"/>
          <w:szCs w:val="32"/>
        </w:rPr>
        <w:t>Conjugaciones(</w:t>
      </w:r>
      <w:proofErr w:type="gramEnd"/>
      <w:r w:rsidRPr="00327FC8">
        <w:rPr>
          <w:rFonts w:ascii="Century Gothic" w:hAnsi="Century Gothic"/>
          <w:sz w:val="32"/>
          <w:szCs w:val="32"/>
        </w:rPr>
        <w:t>)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Ti</w:t>
      </w:r>
      <w:r w:rsidR="00C228D8">
        <w:rPr>
          <w:rFonts w:ascii="Century Gothic" w:hAnsi="Century Gothic"/>
          <w:sz w:val="32"/>
          <w:szCs w:val="32"/>
        </w:rPr>
        <w:t xml:space="preserve">: 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Yo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Tibo</w:t>
      </w:r>
      <w:r w:rsidR="00C228D8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Frio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Tie</w:t>
      </w:r>
      <w:r w:rsidR="00C228D8">
        <w:rPr>
          <w:rFonts w:ascii="Century Gothic" w:hAnsi="Century Gothic"/>
          <w:sz w:val="32"/>
          <w:szCs w:val="32"/>
        </w:rPr>
        <w:t xml:space="preserve">: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A mi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Tiro</w:t>
      </w:r>
      <w:r w:rsidR="00C228D8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Chancho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Tibien</w:t>
      </w:r>
      <w:r w:rsidR="00C228D8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Abajo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Tiguegä</w:t>
      </w:r>
      <w:r w:rsidR="00C228D8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ab/>
        <w:t xml:space="preserve">Cortar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Tidra</w:t>
      </w:r>
      <w:r w:rsidR="00C228D8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Lengua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Tibi</w:t>
      </w:r>
      <w:r w:rsidR="00C228D8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Dragon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Tigän</w:t>
      </w:r>
      <w:r w:rsidR="00C228D8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Nombre de hombre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Tiri</w:t>
      </w:r>
      <w:r w:rsidR="00C228D8">
        <w:rPr>
          <w:rFonts w:ascii="Century Gothic" w:hAnsi="Century Gothic"/>
          <w:sz w:val="32"/>
          <w:szCs w:val="32"/>
        </w:rPr>
        <w:t xml:space="preserve">: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Abrir puerta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Tiri</w:t>
      </w:r>
      <w:r w:rsidR="00C228D8">
        <w:rPr>
          <w:rFonts w:ascii="Century Gothic" w:hAnsi="Century Gothic"/>
          <w:sz w:val="32"/>
          <w:szCs w:val="32"/>
        </w:rPr>
        <w:t xml:space="preserve">:            </w:t>
      </w:r>
      <w:r w:rsidR="00C228D8">
        <w:rPr>
          <w:rFonts w:ascii="Century Gothic" w:hAnsi="Century Gothic"/>
          <w:sz w:val="32"/>
          <w:szCs w:val="32"/>
        </w:rPr>
        <w:tab/>
        <w:t xml:space="preserve">Escribió  </w:t>
      </w:r>
    </w:p>
    <w:p w:rsidR="00327FC8" w:rsidRPr="00327FC8" w:rsidRDefault="00C228D8" w:rsidP="00327FC8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Tinani:       </w:t>
      </w:r>
      <w:r w:rsidR="00327FC8" w:rsidRPr="00327FC8">
        <w:rPr>
          <w:rFonts w:ascii="Century Gothic" w:hAnsi="Century Gothic"/>
          <w:sz w:val="32"/>
          <w:szCs w:val="32"/>
        </w:rPr>
        <w:tab/>
        <w:t>Me equivoque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Toin</w:t>
      </w:r>
      <w:r w:rsidR="00C228D8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Observar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Töbe</w:t>
      </w:r>
      <w:r w:rsidR="00C228D8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Inconsciente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Tomana</w:t>
      </w:r>
      <w:r w:rsidR="00C228D8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Bebidas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Tö</w:t>
      </w:r>
      <w:r w:rsidR="00C228D8">
        <w:rPr>
          <w:rFonts w:ascii="Century Gothic" w:hAnsi="Century Gothic"/>
          <w:sz w:val="32"/>
          <w:szCs w:val="32"/>
        </w:rPr>
        <w:t xml:space="preserve">: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Pensamiento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Törö</w:t>
      </w:r>
      <w:r w:rsidR="00C228D8">
        <w:rPr>
          <w:rFonts w:ascii="Century Gothic" w:hAnsi="Century Gothic"/>
          <w:sz w:val="32"/>
          <w:szCs w:val="32"/>
        </w:rPr>
        <w:t xml:space="preserve">:        </w:t>
      </w:r>
      <w:r w:rsidRPr="00327FC8">
        <w:rPr>
          <w:rFonts w:ascii="Century Gothic" w:hAnsi="Century Gothic"/>
          <w:sz w:val="32"/>
          <w:szCs w:val="32"/>
        </w:rPr>
        <w:tab/>
        <w:t>Recordarse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Töre</w:t>
      </w:r>
      <w:r w:rsidR="00C228D8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ab/>
        <w:t xml:space="preserve">Recordar </w:t>
      </w:r>
    </w:p>
    <w:p w:rsidR="00327FC8" w:rsidRPr="00327FC8" w:rsidRDefault="00C228D8" w:rsidP="00327FC8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Törä:               </w:t>
      </w:r>
      <w:r w:rsidR="00327FC8" w:rsidRPr="00327FC8">
        <w:rPr>
          <w:rFonts w:ascii="Century Gothic" w:hAnsi="Century Gothic"/>
          <w:sz w:val="32"/>
          <w:szCs w:val="32"/>
        </w:rPr>
        <w:t>Fruta de monte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Tu</w:t>
      </w:r>
      <w:r w:rsidR="00C228D8">
        <w:rPr>
          <w:rFonts w:ascii="Century Gothic" w:hAnsi="Century Gothic"/>
          <w:sz w:val="32"/>
          <w:szCs w:val="32"/>
        </w:rPr>
        <w:t xml:space="preserve">:            </w:t>
      </w:r>
      <w:r w:rsidRPr="00327FC8">
        <w:rPr>
          <w:rFonts w:ascii="Century Gothic" w:hAnsi="Century Gothic"/>
          <w:sz w:val="32"/>
          <w:szCs w:val="32"/>
        </w:rPr>
        <w:tab/>
        <w:t>Dientes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lastRenderedPageBreak/>
        <w:t>Tu</w:t>
      </w:r>
      <w:r w:rsidR="00C228D8">
        <w:rPr>
          <w:rFonts w:ascii="Century Gothic" w:hAnsi="Century Gothic"/>
          <w:sz w:val="32"/>
          <w:szCs w:val="32"/>
        </w:rPr>
        <w:t xml:space="preserve">: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Purruja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Tugwe</w:t>
      </w:r>
      <w:r w:rsidR="00C228D8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Ratón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Tuguna</w:t>
      </w:r>
      <w:r w:rsidR="00C228D8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Trampa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Tugwä</w:t>
      </w:r>
      <w:r w:rsidR="00C228D8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ab/>
        <w:t>Espina</w:t>
      </w:r>
    </w:p>
    <w:p w:rsidR="00327FC8" w:rsidRPr="00327FC8" w:rsidRDefault="00C228D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</w:t>
      </w:r>
      <w:r w:rsidR="00327FC8" w:rsidRPr="00327FC8">
        <w:rPr>
          <w:rFonts w:ascii="Century Gothic" w:hAnsi="Century Gothic"/>
          <w:sz w:val="32"/>
          <w:szCs w:val="32"/>
        </w:rPr>
        <w:t>ugwä</w:t>
      </w:r>
      <w:r>
        <w:rPr>
          <w:rFonts w:ascii="Century Gothic" w:hAnsi="Century Gothic"/>
          <w:sz w:val="32"/>
          <w:szCs w:val="32"/>
        </w:rPr>
        <w:t xml:space="preserve">:    </w:t>
      </w:r>
      <w:r w:rsidR="00327FC8" w:rsidRPr="00327FC8">
        <w:rPr>
          <w:rFonts w:ascii="Century Gothic" w:hAnsi="Century Gothic"/>
          <w:sz w:val="32"/>
          <w:szCs w:val="32"/>
        </w:rPr>
        <w:tab/>
        <w:t>Plantas medicinal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Tugwäre</w:t>
      </w:r>
      <w:r w:rsidR="00C228D8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ab/>
        <w:t xml:space="preserve">Cólico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Tubie</w:t>
      </w:r>
      <w:r w:rsidR="00C228D8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Sobro ()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Ture</w:t>
      </w:r>
      <w:r w:rsidR="00C228D8">
        <w:rPr>
          <w:rFonts w:ascii="Century Gothic" w:hAnsi="Century Gothic"/>
          <w:sz w:val="32"/>
          <w:szCs w:val="32"/>
        </w:rPr>
        <w:t xml:space="preserve">: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Nacido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Tugwen</w:t>
      </w:r>
      <w:r w:rsidR="00C228D8">
        <w:rPr>
          <w:rFonts w:ascii="Century Gothic" w:hAnsi="Century Gothic"/>
          <w:sz w:val="32"/>
          <w:szCs w:val="32"/>
        </w:rPr>
        <w:t xml:space="preserve">: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Arco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Turi</w:t>
      </w:r>
      <w:r w:rsidR="00C228D8">
        <w:rPr>
          <w:rFonts w:ascii="Century Gothic" w:hAnsi="Century Gothic"/>
          <w:sz w:val="32"/>
          <w:szCs w:val="32"/>
        </w:rPr>
        <w:t xml:space="preserve">:          </w:t>
      </w:r>
      <w:r w:rsidR="00C228D8">
        <w:rPr>
          <w:rFonts w:ascii="Century Gothic" w:hAnsi="Century Gothic"/>
          <w:sz w:val="32"/>
          <w:szCs w:val="32"/>
        </w:rPr>
        <w:tab/>
        <w:t xml:space="preserve">vieron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Turure</w:t>
      </w:r>
      <w:r w:rsidR="00C228D8">
        <w:rPr>
          <w:rFonts w:ascii="Century Gothic" w:hAnsi="Century Gothic"/>
          <w:sz w:val="32"/>
          <w:szCs w:val="32"/>
        </w:rPr>
        <w:t xml:space="preserve">: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</w:r>
      <w:proofErr w:type="gramStart"/>
      <w:r w:rsidRPr="00327FC8">
        <w:rPr>
          <w:rFonts w:ascii="Century Gothic" w:hAnsi="Century Gothic"/>
          <w:sz w:val="32"/>
          <w:szCs w:val="32"/>
        </w:rPr>
        <w:t>Joroba(</w:t>
      </w:r>
      <w:proofErr w:type="gramEnd"/>
      <w:r w:rsidRPr="00327FC8">
        <w:rPr>
          <w:rFonts w:ascii="Century Gothic" w:hAnsi="Century Gothic"/>
          <w:sz w:val="32"/>
          <w:szCs w:val="32"/>
        </w:rPr>
        <w:t>)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Tügue</w:t>
      </w:r>
      <w:r w:rsidR="00C228D8">
        <w:rPr>
          <w:rFonts w:ascii="Century Gothic" w:hAnsi="Century Gothic"/>
          <w:sz w:val="32"/>
          <w:szCs w:val="32"/>
        </w:rPr>
        <w:t xml:space="preserve">: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Batir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Tüdra</w:t>
      </w:r>
      <w:r w:rsidR="00C228D8">
        <w:rPr>
          <w:rFonts w:ascii="Century Gothic" w:hAnsi="Century Gothic"/>
          <w:sz w:val="32"/>
          <w:szCs w:val="32"/>
        </w:rPr>
        <w:t xml:space="preserve">:      </w:t>
      </w:r>
      <w:r w:rsidRPr="00327FC8">
        <w:rPr>
          <w:rFonts w:ascii="Century Gothic" w:hAnsi="Century Gothic"/>
          <w:sz w:val="32"/>
          <w:szCs w:val="32"/>
        </w:rPr>
        <w:tab/>
        <w:t>Lengua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</w:p>
    <w:p w:rsidR="00327FC8" w:rsidRPr="00327FC8" w:rsidRDefault="00C228D8" w:rsidP="00327FC8">
      <w:pPr>
        <w:rPr>
          <w:rFonts w:ascii="Century Gothic" w:hAnsi="Century Gothic"/>
          <w:sz w:val="32"/>
          <w:szCs w:val="3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07E939" wp14:editId="768AE67A">
                <wp:simplePos x="0" y="0"/>
                <wp:positionH relativeFrom="margin">
                  <wp:posOffset>1924050</wp:posOffset>
                </wp:positionH>
                <wp:positionV relativeFrom="paragraph">
                  <wp:posOffset>149860</wp:posOffset>
                </wp:positionV>
                <wp:extent cx="1192530" cy="1828800"/>
                <wp:effectExtent l="76200" t="57150" r="83820" b="118745"/>
                <wp:wrapSquare wrapText="bothSides"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18288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BACC6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BACC6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BACC6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txbx>
                        <w:txbxContent>
                          <w:p w:rsidR="001B7DE7" w:rsidRPr="00CB0F79" w:rsidRDefault="001B7DE7" w:rsidP="00C228D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07E939" id="Cuadro de texto 17" o:spid="_x0000_s1042" type="#_x0000_t202" style="position:absolute;margin-left:151.5pt;margin-top:11.8pt;width:93.9pt;height:2in;z-index:251692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" fillcolor="#2787a0" stroked="f">
                <v:fill color2="#34b3d6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 style="mso-fit-shape-to-text:t">
                  <w:txbxContent>
                    <w:p w:rsidR="001B7DE7" w:rsidRPr="00CB0F79" w:rsidRDefault="001B7DE7" w:rsidP="00C228D8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27FC8" w:rsidRPr="00327FC8">
        <w:rPr>
          <w:rFonts w:ascii="Century Gothic" w:hAnsi="Century Gothic"/>
          <w:sz w:val="32"/>
          <w:szCs w:val="32"/>
        </w:rPr>
        <w:tab/>
      </w:r>
    </w:p>
    <w:p w:rsidR="00C228D8" w:rsidRDefault="00C228D8" w:rsidP="00327FC8">
      <w:pPr>
        <w:rPr>
          <w:rFonts w:ascii="Century Gothic" w:hAnsi="Century Gothic"/>
          <w:sz w:val="32"/>
          <w:szCs w:val="32"/>
        </w:rPr>
      </w:pPr>
    </w:p>
    <w:p w:rsidR="00C228D8" w:rsidRDefault="00C228D8" w:rsidP="00327FC8">
      <w:pPr>
        <w:rPr>
          <w:rFonts w:ascii="Century Gothic" w:hAnsi="Century Gothic"/>
          <w:sz w:val="32"/>
          <w:szCs w:val="32"/>
        </w:rPr>
      </w:pP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Ugwen</w:t>
      </w:r>
      <w:r w:rsidR="00C228D8">
        <w:rPr>
          <w:rFonts w:ascii="Century Gothic" w:hAnsi="Century Gothic"/>
          <w:sz w:val="32"/>
          <w:szCs w:val="32"/>
        </w:rPr>
        <w:t xml:space="preserve">:           </w:t>
      </w:r>
      <w:r w:rsidRPr="00327FC8">
        <w:rPr>
          <w:rFonts w:ascii="Century Gothic" w:hAnsi="Century Gothic"/>
          <w:sz w:val="32"/>
          <w:szCs w:val="32"/>
        </w:rPr>
        <w:tab/>
        <w:t>Olla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Ugwe</w:t>
      </w:r>
      <w:r w:rsidR="00C228D8">
        <w:rPr>
          <w:rFonts w:ascii="Century Gothic" w:hAnsi="Century Gothic"/>
          <w:sz w:val="32"/>
          <w:szCs w:val="32"/>
        </w:rPr>
        <w:t xml:space="preserve">: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Moler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Urali</w:t>
      </w:r>
      <w:r w:rsidR="00C228D8">
        <w:rPr>
          <w:rFonts w:ascii="Century Gothic" w:hAnsi="Century Gothic"/>
          <w:sz w:val="32"/>
          <w:szCs w:val="32"/>
        </w:rPr>
        <w:t xml:space="preserve">:                 </w:t>
      </w:r>
      <w:r w:rsidRPr="00327FC8">
        <w:rPr>
          <w:rFonts w:ascii="Century Gothic" w:hAnsi="Century Gothic"/>
          <w:sz w:val="32"/>
          <w:szCs w:val="32"/>
        </w:rPr>
        <w:tab/>
        <w:t xml:space="preserve">Paguilla ()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Ugue</w:t>
      </w:r>
      <w:r w:rsidR="00C228D8">
        <w:rPr>
          <w:rFonts w:ascii="Century Gothic" w:hAnsi="Century Gothic"/>
          <w:sz w:val="32"/>
          <w:szCs w:val="32"/>
        </w:rPr>
        <w:t xml:space="preserve">:               </w:t>
      </w:r>
      <w:r w:rsidRPr="00327FC8">
        <w:rPr>
          <w:rFonts w:ascii="Century Gothic" w:hAnsi="Century Gothic"/>
          <w:sz w:val="32"/>
          <w:szCs w:val="32"/>
        </w:rPr>
        <w:tab/>
        <w:t xml:space="preserve">Molejón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lastRenderedPageBreak/>
        <w:t>Uma</w:t>
      </w:r>
      <w:r w:rsidR="00C228D8">
        <w:rPr>
          <w:rFonts w:ascii="Century Gothic" w:hAnsi="Century Gothic"/>
          <w:sz w:val="32"/>
          <w:szCs w:val="32"/>
        </w:rPr>
        <w:t xml:space="preserve">:  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Arena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Usun</w:t>
      </w:r>
      <w:r w:rsidR="00C228D8">
        <w:rPr>
          <w:rFonts w:ascii="Century Gothic" w:hAnsi="Century Gothic"/>
          <w:sz w:val="32"/>
          <w:szCs w:val="32"/>
        </w:rPr>
        <w:t xml:space="preserve">:   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Nariz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Ulie</w:t>
      </w:r>
      <w:r w:rsidR="00C228D8">
        <w:rPr>
          <w:rFonts w:ascii="Century Gothic" w:hAnsi="Century Gothic"/>
          <w:sz w:val="32"/>
          <w:szCs w:val="32"/>
        </w:rPr>
        <w:t xml:space="preserve">:     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Pierna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Ugwä</w:t>
      </w:r>
      <w:r w:rsidR="00C228D8">
        <w:rPr>
          <w:rFonts w:ascii="Century Gothic" w:hAnsi="Century Gothic"/>
          <w:sz w:val="32"/>
          <w:szCs w:val="32"/>
        </w:rPr>
        <w:t xml:space="preserve">:              </w:t>
      </w:r>
      <w:r w:rsidRPr="00327FC8">
        <w:rPr>
          <w:rFonts w:ascii="Century Gothic" w:hAnsi="Century Gothic"/>
          <w:sz w:val="32"/>
          <w:szCs w:val="32"/>
        </w:rPr>
        <w:tab/>
        <w:t xml:space="preserve">Nacido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U</w:t>
      </w:r>
      <w:r w:rsidR="00C228D8">
        <w:rPr>
          <w:rFonts w:ascii="Century Gothic" w:hAnsi="Century Gothic"/>
          <w:sz w:val="32"/>
          <w:szCs w:val="32"/>
        </w:rPr>
        <w:t xml:space="preserve">:         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Suegro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Uchie</w:t>
      </w:r>
      <w:r w:rsidR="00C228D8">
        <w:rPr>
          <w:rFonts w:ascii="Century Gothic" w:hAnsi="Century Gothic"/>
          <w:sz w:val="32"/>
          <w:szCs w:val="32"/>
        </w:rPr>
        <w:t xml:space="preserve">: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Padrastro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Unchi</w:t>
      </w:r>
      <w:r w:rsidR="00C228D8">
        <w:rPr>
          <w:rFonts w:ascii="Century Gothic" w:hAnsi="Century Gothic"/>
          <w:sz w:val="32"/>
          <w:szCs w:val="32"/>
        </w:rPr>
        <w:t xml:space="preserve">: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="00C228D8">
        <w:rPr>
          <w:rFonts w:ascii="Century Gothic" w:hAnsi="Century Gothic"/>
          <w:sz w:val="32"/>
          <w:szCs w:val="32"/>
        </w:rPr>
        <w:t xml:space="preserve">    </w:t>
      </w:r>
      <w:r w:rsidRPr="00327FC8">
        <w:rPr>
          <w:rFonts w:ascii="Century Gothic" w:hAnsi="Century Gothic"/>
          <w:sz w:val="32"/>
          <w:szCs w:val="32"/>
        </w:rPr>
        <w:tab/>
        <w:t xml:space="preserve">Trasero en murire 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Ütü</w:t>
      </w:r>
      <w:r w:rsidR="00C228D8">
        <w:rPr>
          <w:rFonts w:ascii="Century Gothic" w:hAnsi="Century Gothic"/>
          <w:sz w:val="32"/>
          <w:szCs w:val="32"/>
        </w:rPr>
        <w:t xml:space="preserve">:     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Paloma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Ügue</w:t>
      </w:r>
      <w:r w:rsidR="00C228D8">
        <w:rPr>
          <w:rFonts w:ascii="Century Gothic" w:hAnsi="Century Gothic"/>
          <w:sz w:val="32"/>
          <w:szCs w:val="32"/>
        </w:rPr>
        <w:t xml:space="preserve">:               </w:t>
      </w:r>
      <w:r w:rsidRPr="00327FC8">
        <w:rPr>
          <w:rFonts w:ascii="Century Gothic" w:hAnsi="Century Gothic"/>
          <w:sz w:val="32"/>
          <w:szCs w:val="32"/>
        </w:rPr>
        <w:tab/>
        <w:t>Esconder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Ü</w:t>
      </w:r>
      <w:r w:rsidR="00C228D8">
        <w:rPr>
          <w:rFonts w:ascii="Century Gothic" w:hAnsi="Century Gothic"/>
          <w:sz w:val="32"/>
          <w:szCs w:val="32"/>
        </w:rPr>
        <w:t xml:space="preserve">:                       </w:t>
      </w:r>
      <w:r w:rsidRPr="00327FC8">
        <w:rPr>
          <w:rFonts w:ascii="Century Gothic" w:hAnsi="Century Gothic"/>
          <w:sz w:val="32"/>
          <w:szCs w:val="32"/>
        </w:rPr>
        <w:tab/>
        <w:t xml:space="preserve">Hacha </w:t>
      </w:r>
    </w:p>
    <w:p w:rsidR="00327FC8" w:rsidRPr="00327FC8" w:rsidRDefault="00C228D8" w:rsidP="00327FC8">
      <w:pPr>
        <w:rPr>
          <w:rFonts w:ascii="Century Gothic" w:hAnsi="Century Gothic"/>
          <w:sz w:val="32"/>
          <w:szCs w:val="3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5440A9" wp14:editId="2F4143E0">
                <wp:simplePos x="0" y="0"/>
                <wp:positionH relativeFrom="margin">
                  <wp:posOffset>1914525</wp:posOffset>
                </wp:positionH>
                <wp:positionV relativeFrom="paragraph">
                  <wp:posOffset>210820</wp:posOffset>
                </wp:positionV>
                <wp:extent cx="1173480" cy="828675"/>
                <wp:effectExtent l="76200" t="57150" r="83820" b="123825"/>
                <wp:wrapSquare wrapText="bothSides"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8286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BACC6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BACC6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BACC6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txbx>
                        <w:txbxContent>
                          <w:p w:rsidR="001B7DE7" w:rsidRPr="00CB0F79" w:rsidRDefault="001B7DE7" w:rsidP="00C228D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440A9" id="Cuadro de texto 18" o:spid="_x0000_s1043" type="#_x0000_t202" style="position:absolute;margin-left:150.75pt;margin-top:16.6pt;width:92.4pt;height:65.2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" fillcolor="#2787a0" stroked="f">
                <v:fill color2="#34b3d6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1B7DE7" w:rsidRPr="00CB0F79" w:rsidRDefault="001B7DE7" w:rsidP="00C228D8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27FC8" w:rsidRPr="00327FC8">
        <w:rPr>
          <w:rFonts w:ascii="Century Gothic" w:hAnsi="Century Gothic"/>
          <w:sz w:val="32"/>
          <w:szCs w:val="32"/>
        </w:rPr>
        <w:tab/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ab/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Ya</w:t>
      </w:r>
      <w:r w:rsidR="00E83B28">
        <w:rPr>
          <w:rFonts w:ascii="Century Gothic" w:hAnsi="Century Gothic"/>
          <w:sz w:val="32"/>
          <w:szCs w:val="32"/>
        </w:rPr>
        <w:t xml:space="preserve">:      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Interrogar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Yaire</w:t>
      </w:r>
      <w:r w:rsidR="00E83B28">
        <w:rPr>
          <w:rFonts w:ascii="Century Gothic" w:hAnsi="Century Gothic"/>
          <w:sz w:val="32"/>
          <w:szCs w:val="32"/>
        </w:rPr>
        <w:t xml:space="preserve">:                </w:t>
      </w:r>
      <w:r w:rsidR="00E83B28">
        <w:rPr>
          <w:rFonts w:ascii="Century Gothic" w:hAnsi="Century Gothic"/>
          <w:sz w:val="32"/>
          <w:szCs w:val="32"/>
        </w:rPr>
        <w:tab/>
        <w:t xml:space="preserve">despreciar </w:t>
      </w:r>
      <w:r w:rsidRPr="00327FC8">
        <w:rPr>
          <w:rFonts w:ascii="Century Gothic" w:hAnsi="Century Gothic"/>
          <w:sz w:val="32"/>
          <w:szCs w:val="32"/>
        </w:rPr>
        <w:t xml:space="preserve">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yärä</w:t>
      </w:r>
      <w:r w:rsidRPr="00327FC8">
        <w:rPr>
          <w:rFonts w:ascii="Century Gothic" w:hAnsi="Century Gothic"/>
          <w:sz w:val="32"/>
          <w:szCs w:val="32"/>
        </w:rPr>
        <w:tab/>
      </w:r>
      <w:r w:rsidR="00E83B28">
        <w:rPr>
          <w:rFonts w:ascii="Century Gothic" w:hAnsi="Century Gothic"/>
          <w:sz w:val="32"/>
          <w:szCs w:val="32"/>
        </w:rPr>
        <w:t xml:space="preserve">:                       </w:t>
      </w:r>
      <w:r w:rsidRPr="00327FC8">
        <w:rPr>
          <w:rFonts w:ascii="Century Gothic" w:hAnsi="Century Gothic"/>
          <w:sz w:val="32"/>
          <w:szCs w:val="32"/>
        </w:rPr>
        <w:t>Cuñada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Yägue</w:t>
      </w:r>
      <w:r w:rsidR="00E83B28">
        <w:rPr>
          <w:rFonts w:ascii="Century Gothic" w:hAnsi="Century Gothic"/>
          <w:sz w:val="32"/>
          <w:szCs w:val="32"/>
        </w:rPr>
        <w:t xml:space="preserve">:  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A listarse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Ye</w:t>
      </w:r>
      <w:r w:rsidR="00E83B28">
        <w:rPr>
          <w:rFonts w:ascii="Century Gothic" w:hAnsi="Century Gothic"/>
          <w:sz w:val="32"/>
          <w:szCs w:val="32"/>
        </w:rPr>
        <w:t xml:space="preserve">:       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Ese </w:t>
      </w:r>
    </w:p>
    <w:p w:rsidR="00327FC8" w:rsidRPr="00327FC8" w:rsidRDefault="00E83B2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Y</w:t>
      </w:r>
      <w:r w:rsidR="00327FC8" w:rsidRPr="00327FC8">
        <w:rPr>
          <w:rFonts w:ascii="Century Gothic" w:hAnsi="Century Gothic"/>
          <w:sz w:val="32"/>
          <w:szCs w:val="32"/>
        </w:rPr>
        <w:t>en</w:t>
      </w:r>
      <w:r>
        <w:rPr>
          <w:rFonts w:ascii="Century Gothic" w:hAnsi="Century Gothic"/>
          <w:sz w:val="32"/>
          <w:szCs w:val="32"/>
        </w:rPr>
        <w:t xml:space="preserve">:                  </w:t>
      </w:r>
      <w:r w:rsidR="00327FC8" w:rsidRPr="00327FC8">
        <w:rPr>
          <w:rFonts w:ascii="Century Gothic" w:hAnsi="Century Gothic"/>
          <w:sz w:val="32"/>
          <w:szCs w:val="32"/>
        </w:rPr>
        <w:tab/>
        <w:t>Vomitar</w:t>
      </w:r>
    </w:p>
    <w:p w:rsidR="00327FC8" w:rsidRPr="00327FC8" w:rsidRDefault="00E83B2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Y</w:t>
      </w:r>
      <w:r w:rsidR="00327FC8" w:rsidRPr="00327FC8">
        <w:rPr>
          <w:rFonts w:ascii="Century Gothic" w:hAnsi="Century Gothic"/>
          <w:sz w:val="32"/>
          <w:szCs w:val="32"/>
        </w:rPr>
        <w:t>ere</w:t>
      </w:r>
      <w:r>
        <w:rPr>
          <w:rFonts w:ascii="Century Gothic" w:hAnsi="Century Gothic"/>
          <w:sz w:val="32"/>
          <w:szCs w:val="32"/>
        </w:rPr>
        <w:t xml:space="preserve">:                </w:t>
      </w:r>
      <w:r w:rsidR="00327FC8" w:rsidRPr="00327FC8">
        <w:rPr>
          <w:rFonts w:ascii="Century Gothic" w:hAnsi="Century Gothic"/>
          <w:sz w:val="32"/>
          <w:szCs w:val="32"/>
        </w:rPr>
        <w:tab/>
        <w:t xml:space="preserve">Por ahí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Yebe</w:t>
      </w:r>
      <w:r w:rsidR="00E83B28">
        <w:rPr>
          <w:rFonts w:ascii="Century Gothic" w:hAnsi="Century Gothic"/>
          <w:sz w:val="32"/>
          <w:szCs w:val="32"/>
        </w:rPr>
        <w:t xml:space="preserve">:              </w:t>
      </w:r>
      <w:r w:rsidRPr="00327FC8">
        <w:rPr>
          <w:rFonts w:ascii="Century Gothic" w:hAnsi="Century Gothic"/>
          <w:sz w:val="32"/>
          <w:szCs w:val="32"/>
        </w:rPr>
        <w:tab/>
        <w:t xml:space="preserve">Solo eso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lastRenderedPageBreak/>
        <w:t>Yegwe</w:t>
      </w:r>
      <w:r w:rsidR="00E83B28">
        <w:rPr>
          <w:rFonts w:ascii="Century Gothic" w:hAnsi="Century Gothic"/>
          <w:sz w:val="32"/>
          <w:szCs w:val="32"/>
        </w:rPr>
        <w:t xml:space="preserve">: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 xml:space="preserve">De el 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>Yete</w:t>
      </w:r>
      <w:r w:rsidR="00E83B28">
        <w:rPr>
          <w:rFonts w:ascii="Century Gothic" w:hAnsi="Century Gothic"/>
          <w:sz w:val="32"/>
          <w:szCs w:val="32"/>
        </w:rPr>
        <w:t xml:space="preserve">:               </w:t>
      </w:r>
      <w:r w:rsidRPr="00327FC8">
        <w:rPr>
          <w:rFonts w:ascii="Century Gothic" w:hAnsi="Century Gothic"/>
          <w:sz w:val="32"/>
          <w:szCs w:val="32"/>
        </w:rPr>
        <w:t xml:space="preserve"> </w:t>
      </w:r>
      <w:r w:rsidRPr="00327FC8">
        <w:rPr>
          <w:rFonts w:ascii="Century Gothic" w:hAnsi="Century Gothic"/>
          <w:sz w:val="32"/>
          <w:szCs w:val="32"/>
        </w:rPr>
        <w:tab/>
        <w:t>Alli</w:t>
      </w:r>
    </w:p>
    <w:p w:rsidR="00327FC8" w:rsidRPr="00327FC8" w:rsidRDefault="00327FC8" w:rsidP="00327FC8">
      <w:pPr>
        <w:rPr>
          <w:rFonts w:ascii="Century Gothic" w:hAnsi="Century Gothic"/>
          <w:sz w:val="32"/>
          <w:szCs w:val="32"/>
        </w:rPr>
      </w:pPr>
      <w:r w:rsidRPr="00327FC8">
        <w:rPr>
          <w:rFonts w:ascii="Century Gothic" w:hAnsi="Century Gothic"/>
          <w:sz w:val="32"/>
          <w:szCs w:val="32"/>
        </w:rPr>
        <w:tab/>
      </w:r>
    </w:p>
    <w:p w:rsidR="00271DD2" w:rsidRPr="00327FC8" w:rsidRDefault="00E83B28">
      <w:pPr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ab/>
      </w:r>
    </w:p>
    <w:sectPr w:rsidR="00271DD2" w:rsidRPr="00327F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FC8"/>
    <w:rsid w:val="000341B0"/>
    <w:rsid w:val="00082BC1"/>
    <w:rsid w:val="0019548A"/>
    <w:rsid w:val="001B7DE7"/>
    <w:rsid w:val="001C5382"/>
    <w:rsid w:val="00271DD2"/>
    <w:rsid w:val="002C5F91"/>
    <w:rsid w:val="00327FC8"/>
    <w:rsid w:val="00411418"/>
    <w:rsid w:val="00473007"/>
    <w:rsid w:val="004F400A"/>
    <w:rsid w:val="005E66B2"/>
    <w:rsid w:val="007211E9"/>
    <w:rsid w:val="007705FA"/>
    <w:rsid w:val="007F3538"/>
    <w:rsid w:val="007F750A"/>
    <w:rsid w:val="008C616B"/>
    <w:rsid w:val="00922107"/>
    <w:rsid w:val="00970D61"/>
    <w:rsid w:val="00A27C2A"/>
    <w:rsid w:val="00BD0DAC"/>
    <w:rsid w:val="00BE1C68"/>
    <w:rsid w:val="00C157CE"/>
    <w:rsid w:val="00C228D8"/>
    <w:rsid w:val="00CB0F79"/>
    <w:rsid w:val="00D10671"/>
    <w:rsid w:val="00D110E9"/>
    <w:rsid w:val="00E8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23CF4"/>
  <w15:docId w15:val="{D50EE1FD-2775-49C1-818A-418EB8E5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808080" w:themeColor="text1" w:themeTint="7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4F81BD" w:themeColor="accent1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5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unhideWhenUsed/>
    <w:rPr>
      <w:color w:val="800080" w:themeColor="followedHyperlink"/>
      <w:u w:val="single"/>
    </w:rPr>
  </w:style>
  <w:style w:type="table" w:styleId="Tablaconcuadrcula">
    <w:name w:val="Table Grid"/>
    <w:basedOn w:val="Tablanormal"/>
    <w:uiPriority w:val="59"/>
    <w:rsid w:val="007F75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3082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7A769-5531-421A-8EF3-276BD6810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2010 look.dotx</Template>
  <TotalTime>29</TotalTime>
  <Pages>43</Pages>
  <Words>3042</Words>
  <Characters>16735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GOLLO</dc:creator>
  <cp:keywords/>
  <dc:description/>
  <cp:lastModifiedBy>User</cp:lastModifiedBy>
  <cp:revision>4</cp:revision>
  <dcterms:created xsi:type="dcterms:W3CDTF">2019-06-19T19:23:00Z</dcterms:created>
  <dcterms:modified xsi:type="dcterms:W3CDTF">2019-06-19T20:15:00Z</dcterms:modified>
</cp:coreProperties>
</file>